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0B69C" w14:textId="1BD2F878" w:rsidR="00430BA4" w:rsidRPr="00F53CE0" w:rsidRDefault="000100BF" w:rsidP="0085231F">
      <w:pPr>
        <w:pStyle w:val="Title"/>
        <w:jc w:val="center"/>
        <w:rPr>
          <w:rFonts w:ascii="News Gothic MT" w:hAnsi="News Gothic MT" w:cs="Times New Roman"/>
          <w:color w:val="000000" w:themeColor="text1"/>
          <w:sz w:val="20"/>
          <w:szCs w:val="20"/>
        </w:rPr>
      </w:pPr>
      <w:r w:rsidRPr="00F53CE0">
        <w:rPr>
          <w:rFonts w:ascii="News Gothic MT" w:hAnsi="News Gothic MT" w:cs="Times New Roman"/>
          <w:color w:val="548DD4" w:themeColor="text2" w:themeTint="99"/>
          <w:sz w:val="28"/>
          <w:szCs w:val="28"/>
        </w:rPr>
        <w:t>ILANA SHAPIRO</w:t>
      </w:r>
      <w:r w:rsidR="0085231F" w:rsidRPr="00F53CE0">
        <w:rPr>
          <w:rFonts w:ascii="News Gothic MT" w:hAnsi="News Gothic MT" w:cs="Times New Roman"/>
          <w:color w:val="000000" w:themeColor="text1"/>
          <w:sz w:val="20"/>
          <w:szCs w:val="20"/>
        </w:rPr>
        <w:t xml:space="preserve"> </w:t>
      </w:r>
    </w:p>
    <w:p w14:paraId="3530735C" w14:textId="366189BD" w:rsidR="003C649B" w:rsidRPr="00F53CE0" w:rsidRDefault="003C649B" w:rsidP="003C649B">
      <w:pPr>
        <w:rPr>
          <w:rFonts w:ascii="News Gothic MT" w:hAnsi="News Gothic MT" w:cs="Times New Roman"/>
          <w:b/>
          <w:bCs/>
          <w:color w:val="548DD4" w:themeColor="text2" w:themeTint="99"/>
        </w:rPr>
      </w:pPr>
      <w:r w:rsidRPr="00F53CE0">
        <w:rPr>
          <w:rFonts w:ascii="News Gothic MT" w:hAnsi="News Gothic MT" w:cs="Times New Roman"/>
          <w:b/>
          <w:bCs/>
          <w:noProof/>
          <w:color w:val="548DD4" w:themeColor="text2" w:themeTint="99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A28B5AF" wp14:editId="77DFC812">
                <wp:simplePos x="0" y="0"/>
                <wp:positionH relativeFrom="column">
                  <wp:posOffset>704090</wp:posOffset>
                </wp:positionH>
                <wp:positionV relativeFrom="paragraph">
                  <wp:posOffset>77470</wp:posOffset>
                </wp:positionV>
                <wp:extent cx="5217795" cy="0"/>
                <wp:effectExtent l="0" t="0" r="14605" b="12700"/>
                <wp:wrapNone/>
                <wp:docPr id="1300173725" name="Straight Connector 13001737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177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2579B6" id="Straight Connector 1300173725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.45pt,6.1pt" to="466.3pt,6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" strokecolor="black [3040]"/>
            </w:pict>
          </mc:Fallback>
        </mc:AlternateContent>
      </w:r>
      <w:r w:rsidRPr="00F53CE0">
        <w:rPr>
          <w:rFonts w:ascii="News Gothic MT" w:hAnsi="News Gothic MT" w:cs="Times New Roman"/>
          <w:b/>
          <w:bCs/>
          <w:color w:val="548DD4" w:themeColor="text2" w:themeTint="99"/>
        </w:rPr>
        <w:t xml:space="preserve">CONTACT </w:t>
      </w:r>
    </w:p>
    <w:tbl>
      <w:tblPr>
        <w:tblStyle w:val="TableGrid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0"/>
        <w:gridCol w:w="5220"/>
      </w:tblGrid>
      <w:tr w:rsidR="00A96E61" w:rsidRPr="00F53CE0" w14:paraId="495C27DE" w14:textId="77777777" w:rsidTr="00A96E61">
        <w:tc>
          <w:tcPr>
            <w:tcW w:w="4140" w:type="dxa"/>
          </w:tcPr>
          <w:p w14:paraId="118D408C" w14:textId="4E8BF159" w:rsidR="003C649B" w:rsidRPr="00F53CE0" w:rsidRDefault="003C649B" w:rsidP="003C649B">
            <w:pPr>
              <w:ind w:left="-106"/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 xml:space="preserve">Email: </w:t>
            </w:r>
            <w:hyperlink r:id="rId8" w:history="1">
              <w:r w:rsidRPr="00F53CE0">
                <w:rPr>
                  <w:rStyle w:val="Hyperlink"/>
                  <w:rFonts w:ascii="News Gothic MT" w:hAnsi="News Gothic MT" w:cs="Times New Roman"/>
                  <w:color w:val="1700FF"/>
                  <w:sz w:val="20"/>
                  <w:szCs w:val="20"/>
                </w:rPr>
                <w:t>ilshapiro@ucsd.edu</w:t>
              </w:r>
            </w:hyperlink>
          </w:p>
        </w:tc>
        <w:tc>
          <w:tcPr>
            <w:tcW w:w="5220" w:type="dxa"/>
          </w:tcPr>
          <w:p w14:paraId="72F202A3" w14:textId="50B5FA9F" w:rsidR="003C649B" w:rsidRPr="00F53CE0" w:rsidRDefault="0085231F" w:rsidP="004C0A63">
            <w:pPr>
              <w:ind w:left="-100" w:hanging="7"/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>LinkedIn:</w:t>
            </w:r>
            <w:r w:rsidRPr="00F53CE0">
              <w:rPr>
                <w:rFonts w:ascii="News Gothic MT" w:hAnsi="News Gothic MT"/>
              </w:rPr>
              <w:t xml:space="preserve"> </w:t>
            </w:r>
            <w:hyperlink r:id="rId9" w:history="1">
              <w:r w:rsidRPr="00F53CE0">
                <w:rPr>
                  <w:rStyle w:val="Hyperlink"/>
                  <w:rFonts w:ascii="News Gothic MT" w:hAnsi="News Gothic MT" w:cs="Segoe UI Symbol"/>
                  <w:color w:val="1700FF"/>
                  <w:sz w:val="20"/>
                  <w:szCs w:val="20"/>
                  <w:shd w:val="clear" w:color="auto" w:fill="FFFFFF"/>
                </w:rPr>
                <w:t>linkedin.com/in/ilana-shapiro-157447170</w:t>
              </w:r>
            </w:hyperlink>
          </w:p>
        </w:tc>
      </w:tr>
      <w:tr w:rsidR="00A96E61" w:rsidRPr="00F53CE0" w14:paraId="4706E3CC" w14:textId="77777777" w:rsidTr="00A96E61">
        <w:tc>
          <w:tcPr>
            <w:tcW w:w="4140" w:type="dxa"/>
          </w:tcPr>
          <w:p w14:paraId="6F7244D7" w14:textId="3D4740D7" w:rsidR="003C649B" w:rsidRPr="00F53CE0" w:rsidRDefault="003C649B" w:rsidP="003C649B">
            <w:pPr>
              <w:ind w:left="-106"/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 xml:space="preserve">Website: </w:t>
            </w:r>
            <w:hyperlink r:id="rId10" w:history="1">
              <w:r w:rsidRPr="00F53CE0">
                <w:rPr>
                  <w:rStyle w:val="Hyperlink"/>
                  <w:rFonts w:ascii="News Gothic MT" w:hAnsi="News Gothic MT" w:cs="Arial"/>
                  <w:sz w:val="20"/>
                  <w:szCs w:val="20"/>
                </w:rPr>
                <w:t>https://ilanashapiro.github.io</w:t>
              </w:r>
            </w:hyperlink>
          </w:p>
        </w:tc>
        <w:tc>
          <w:tcPr>
            <w:tcW w:w="5220" w:type="dxa"/>
          </w:tcPr>
          <w:p w14:paraId="0DC7DA1B" w14:textId="4526C20E" w:rsidR="003C649B" w:rsidRPr="00F53CE0" w:rsidRDefault="003C649B" w:rsidP="0085231F">
            <w:pPr>
              <w:ind w:left="-106"/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>GitHub:</w:t>
            </w:r>
            <w:r w:rsidR="0085231F"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 xml:space="preserve"> </w:t>
            </w:r>
            <w:hyperlink r:id="rId11" w:history="1">
              <w:r w:rsidR="0085231F" w:rsidRPr="00F53CE0">
                <w:rPr>
                  <w:rStyle w:val="Hyperlink"/>
                  <w:rFonts w:ascii="News Gothic MT" w:hAnsi="News Gothic MT" w:cs="Times New Roman"/>
                  <w:sz w:val="20"/>
                  <w:szCs w:val="20"/>
                </w:rPr>
                <w:t>github.com/</w:t>
              </w:r>
              <w:proofErr w:type="spellStart"/>
              <w:r w:rsidR="0085231F" w:rsidRPr="00F53CE0">
                <w:rPr>
                  <w:rStyle w:val="Hyperlink"/>
                  <w:rFonts w:ascii="News Gothic MT" w:hAnsi="News Gothic MT" w:cs="Times New Roman"/>
                  <w:sz w:val="20"/>
                  <w:szCs w:val="20"/>
                </w:rPr>
                <w:t>ilanashapiro</w:t>
              </w:r>
              <w:proofErr w:type="spellEnd"/>
            </w:hyperlink>
          </w:p>
        </w:tc>
      </w:tr>
    </w:tbl>
    <w:p w14:paraId="3240FF6A" w14:textId="77777777" w:rsidR="003C649B" w:rsidRPr="00F53CE0" w:rsidRDefault="003C649B" w:rsidP="003C649B">
      <w:pPr>
        <w:rPr>
          <w:rFonts w:ascii="News Gothic MT" w:hAnsi="News Gothic MT" w:cs="Times New Roman"/>
          <w:color w:val="000000" w:themeColor="text1"/>
          <w:sz w:val="10"/>
          <w:szCs w:val="10"/>
        </w:rPr>
      </w:pPr>
    </w:p>
    <w:p w14:paraId="3F622E04" w14:textId="64A1FB3E" w:rsidR="002E6041" w:rsidRPr="00F53CE0" w:rsidRDefault="002E6041" w:rsidP="002E6041">
      <w:pPr>
        <w:rPr>
          <w:rFonts w:ascii="News Gothic MT" w:hAnsi="News Gothic MT" w:cs="Times New Roman"/>
          <w:b/>
          <w:bCs/>
          <w:color w:val="548DD4" w:themeColor="text2" w:themeTint="99"/>
        </w:rPr>
      </w:pPr>
      <w:r w:rsidRPr="00F53CE0">
        <w:rPr>
          <w:rFonts w:ascii="News Gothic MT" w:hAnsi="News Gothic MT" w:cs="Times New Roman"/>
          <w:b/>
          <w:bCs/>
          <w:noProof/>
          <w:color w:val="548DD4" w:themeColor="text2" w:themeTint="99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B92199E" wp14:editId="00DD2629">
                <wp:simplePos x="0" y="0"/>
                <wp:positionH relativeFrom="column">
                  <wp:posOffset>1625600</wp:posOffset>
                </wp:positionH>
                <wp:positionV relativeFrom="paragraph">
                  <wp:posOffset>84650</wp:posOffset>
                </wp:positionV>
                <wp:extent cx="4303542" cy="0"/>
                <wp:effectExtent l="0" t="0" r="14605" b="12700"/>
                <wp:wrapNone/>
                <wp:docPr id="910103922" name="Straight Connector 9101039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0354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0125C6D" id="Straight Connector 910103922" o:spid="_x0000_s1026" style="position:absolute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8pt,6.65pt" to="466.85pt,6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" strokecolor="black [3040]"/>
            </w:pict>
          </mc:Fallback>
        </mc:AlternateContent>
      </w:r>
      <w:r w:rsidRPr="00F53CE0">
        <w:rPr>
          <w:rFonts w:ascii="News Gothic MT" w:hAnsi="News Gothic MT" w:cs="Times New Roman"/>
          <w:b/>
          <w:bCs/>
          <w:color w:val="548DD4" w:themeColor="text2" w:themeTint="99"/>
        </w:rPr>
        <w:t xml:space="preserve">RESEARCH </w:t>
      </w:r>
      <w:r w:rsidR="00091391" w:rsidRPr="00F53CE0">
        <w:rPr>
          <w:rFonts w:ascii="News Gothic MT" w:hAnsi="News Gothic MT" w:cs="Times New Roman"/>
          <w:b/>
          <w:bCs/>
          <w:color w:val="548DD4" w:themeColor="text2" w:themeTint="99"/>
        </w:rPr>
        <w:t>INTERESTS</w:t>
      </w:r>
      <w:r w:rsidR="00237AE2" w:rsidRPr="00F53CE0">
        <w:rPr>
          <w:rFonts w:ascii="News Gothic MT" w:hAnsi="News Gothic MT" w:cs="Times New Roman"/>
          <w:b/>
          <w:bCs/>
          <w:color w:val="548DD4" w:themeColor="text2" w:themeTint="99"/>
        </w:rPr>
        <w:t xml:space="preserve"> </w:t>
      </w:r>
    </w:p>
    <w:p w14:paraId="29CC6FB8" w14:textId="7AD80DDA" w:rsidR="002E6041" w:rsidRDefault="001E57C6" w:rsidP="00430BA4">
      <w:pPr>
        <w:rPr>
          <w:rFonts w:ascii="News Gothic MT" w:hAnsi="News Gothic MT" w:cs="Times New Roman"/>
          <w:color w:val="000000" w:themeColor="text1"/>
          <w:sz w:val="20"/>
          <w:szCs w:val="20"/>
        </w:rPr>
      </w:pPr>
      <w:r w:rsidRPr="001E57C6">
        <w:rPr>
          <w:rFonts w:ascii="News Gothic MT" w:hAnsi="News Gothic MT" w:cs="Times New Roman"/>
          <w:color w:val="000000" w:themeColor="text1"/>
          <w:sz w:val="20"/>
          <w:szCs w:val="20"/>
        </w:rPr>
        <w:t>My interests lie at the intersection of Programming Languages, Automated Reasoning, and AI. I am interested in developing scalable automated reasoning techniques that support trustworthy, formally verified AI systems</w:t>
      </w:r>
      <w:r w:rsidR="00C84E01">
        <w:rPr>
          <w:rFonts w:ascii="News Gothic MT" w:hAnsi="News Gothic MT" w:cs="Times New Roman"/>
          <w:color w:val="000000" w:themeColor="text1"/>
          <w:sz w:val="20"/>
          <w:szCs w:val="20"/>
        </w:rPr>
        <w:t>, with a particular interest</w:t>
      </w:r>
      <w:r w:rsidRPr="001E57C6">
        <w:rPr>
          <w:rFonts w:ascii="News Gothic MT" w:hAnsi="News Gothic MT" w:cs="Times New Roman"/>
          <w:color w:val="000000" w:themeColor="text1"/>
          <w:sz w:val="20"/>
          <w:szCs w:val="20"/>
        </w:rPr>
        <w:t xml:space="preserve"> in SAT and SMT solvers.</w:t>
      </w:r>
    </w:p>
    <w:p w14:paraId="574D401E" w14:textId="77777777" w:rsidR="001E57C6" w:rsidRPr="001E57C6" w:rsidRDefault="001E57C6" w:rsidP="00430BA4">
      <w:pPr>
        <w:rPr>
          <w:rFonts w:ascii="News Gothic MT" w:hAnsi="News Gothic MT" w:cs="Times New Roman"/>
          <w:b/>
          <w:bCs/>
          <w:color w:val="548DD4" w:themeColor="text2" w:themeTint="99"/>
          <w:sz w:val="10"/>
          <w:szCs w:val="10"/>
        </w:rPr>
      </w:pPr>
    </w:p>
    <w:p w14:paraId="5C742D04" w14:textId="02352787" w:rsidR="00430BA4" w:rsidRPr="00F53CE0" w:rsidRDefault="00430BA4" w:rsidP="00430BA4">
      <w:pPr>
        <w:rPr>
          <w:rFonts w:ascii="News Gothic MT" w:hAnsi="News Gothic MT" w:cs="Times New Roman"/>
          <w:b/>
          <w:bCs/>
          <w:color w:val="548DD4" w:themeColor="text2" w:themeTint="99"/>
        </w:rPr>
      </w:pPr>
      <w:r w:rsidRPr="00F53CE0">
        <w:rPr>
          <w:rFonts w:ascii="News Gothic MT" w:hAnsi="News Gothic MT" w:cs="Times New Roman"/>
          <w:b/>
          <w:bCs/>
          <w:noProof/>
          <w:color w:val="548DD4" w:themeColor="text2" w:themeTint="9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6FA78B" wp14:editId="4C3A2A14">
                <wp:simplePos x="0" y="0"/>
                <wp:positionH relativeFrom="column">
                  <wp:posOffset>841375</wp:posOffset>
                </wp:positionH>
                <wp:positionV relativeFrom="paragraph">
                  <wp:posOffset>79826</wp:posOffset>
                </wp:positionV>
                <wp:extent cx="5085464" cy="0"/>
                <wp:effectExtent l="0" t="0" r="7620" b="1270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546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73279FE" id="Straight Connector 6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6.25pt,6.3pt" to="466.7pt,6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" strokecolor="black [3040]"/>
            </w:pict>
          </mc:Fallback>
        </mc:AlternateContent>
      </w:r>
      <w:r w:rsidRPr="00F53CE0">
        <w:rPr>
          <w:rFonts w:ascii="News Gothic MT" w:hAnsi="News Gothic MT" w:cs="Times New Roman"/>
          <w:b/>
          <w:bCs/>
          <w:color w:val="548DD4" w:themeColor="text2" w:themeTint="99"/>
        </w:rPr>
        <w:t>EDUCATION</w:t>
      </w:r>
    </w:p>
    <w:tbl>
      <w:tblPr>
        <w:tblStyle w:val="TableGrid"/>
        <w:tblW w:w="9450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31"/>
        <w:gridCol w:w="973"/>
        <w:gridCol w:w="1262"/>
        <w:gridCol w:w="84"/>
      </w:tblGrid>
      <w:tr w:rsidR="00C7107F" w:rsidRPr="00F53CE0" w14:paraId="0B660CDC" w14:textId="77777777" w:rsidTr="00F53CE0">
        <w:trPr>
          <w:gridAfter w:val="1"/>
          <w:wAfter w:w="84" w:type="dxa"/>
        </w:trPr>
        <w:tc>
          <w:tcPr>
            <w:tcW w:w="7131" w:type="dxa"/>
          </w:tcPr>
          <w:p w14:paraId="2986DA3B" w14:textId="77777777" w:rsidR="00905D28" w:rsidRPr="00F53CE0" w:rsidRDefault="00CE2B20" w:rsidP="003F0626">
            <w:pPr>
              <w:pStyle w:val="Heading2"/>
              <w:shd w:val="clear" w:color="auto" w:fill="FFFFFF"/>
              <w:ind w:left="-14" w:right="-108"/>
              <w:rPr>
                <w:rFonts w:ascii="News Gothic MT" w:hAnsi="News Gothic MT" w:cs="Times New Roman"/>
                <w:b w:val="0"/>
                <w:bCs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sz w:val="20"/>
                <w:szCs w:val="20"/>
              </w:rPr>
              <w:t xml:space="preserve">University of California, San Diego, </w:t>
            </w:r>
            <w:r w:rsidRPr="00F53CE0">
              <w:rPr>
                <w:rFonts w:ascii="News Gothic MT" w:hAnsi="News Gothic MT" w:cs="Times New Roman"/>
                <w:b w:val="0"/>
                <w:bCs/>
                <w:sz w:val="20"/>
                <w:szCs w:val="20"/>
              </w:rPr>
              <w:t>La Jolla, CA</w:t>
            </w:r>
          </w:p>
          <w:p w14:paraId="71FBB311" w14:textId="7B2A5285" w:rsidR="00CE2B20" w:rsidRPr="00F53CE0" w:rsidRDefault="00F53CE0" w:rsidP="003F0626">
            <w:pPr>
              <w:pStyle w:val="Heading2"/>
              <w:shd w:val="clear" w:color="auto" w:fill="FFFFFF"/>
              <w:ind w:left="-14" w:right="-108"/>
              <w:rPr>
                <w:rFonts w:ascii="News Gothic MT" w:hAnsi="News Gothic MT" w:cs="Times New Roman"/>
                <w:b w:val="0"/>
                <w:bCs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b w:val="0"/>
                <w:bCs/>
                <w:sz w:val="20"/>
                <w:szCs w:val="20"/>
              </w:rPr>
              <w:t xml:space="preserve">    </w:t>
            </w:r>
            <w:r w:rsidR="00CE2B20" w:rsidRPr="00F53CE0">
              <w:rPr>
                <w:rFonts w:ascii="News Gothic MT" w:hAnsi="News Gothic MT" w:cs="Times New Roman"/>
                <w:b w:val="0"/>
                <w:bCs/>
                <w:sz w:val="20"/>
                <w:szCs w:val="20"/>
              </w:rPr>
              <w:t>Ph.D. Computer Science</w:t>
            </w:r>
          </w:p>
          <w:p w14:paraId="50D49464" w14:textId="02706503" w:rsidR="00C7107F" w:rsidRPr="00F53CE0" w:rsidRDefault="00F53CE0" w:rsidP="003F0626">
            <w:pPr>
              <w:ind w:left="-14"/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 xml:space="preserve">    </w:t>
            </w:r>
            <w:r w:rsidR="00C7107F"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>M.S</w:t>
            </w:r>
            <w:r w:rsidR="00CD37FC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>.</w:t>
            </w:r>
            <w:r w:rsidR="00C7107F"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 xml:space="preserve"> Computer Science</w:t>
            </w:r>
          </w:p>
          <w:p w14:paraId="6011939A" w14:textId="77389701" w:rsidR="00CE2B20" w:rsidRPr="00F53CE0" w:rsidRDefault="00F53CE0" w:rsidP="003F0626">
            <w:pPr>
              <w:ind w:left="-14"/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 xml:space="preserve">    </w:t>
            </w:r>
            <w:r w:rsidR="00CE2B20"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>Programming Systems Group, advised by Professor Sorin Lerner</w:t>
            </w:r>
          </w:p>
          <w:p w14:paraId="2F55EE44" w14:textId="1EC8AAF9" w:rsidR="00CE2B20" w:rsidRPr="00F53CE0" w:rsidRDefault="00F53CE0" w:rsidP="003F0626">
            <w:pPr>
              <w:pStyle w:val="Heading2"/>
              <w:ind w:left="-14"/>
              <w:rPr>
                <w:rFonts w:ascii="News Gothic MT" w:hAnsi="News Gothic MT" w:cs="Times New Roman"/>
                <w:b w:val="0"/>
                <w:bCs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b w:val="0"/>
                <w:bCs/>
                <w:sz w:val="20"/>
                <w:szCs w:val="20"/>
              </w:rPr>
              <w:t xml:space="preserve">    </w:t>
            </w:r>
            <w:r w:rsidR="00CE2B20" w:rsidRPr="00F53CE0">
              <w:rPr>
                <w:rFonts w:ascii="News Gothic MT" w:hAnsi="News Gothic MT" w:cs="Times New Roman"/>
                <w:b w:val="0"/>
                <w:bCs/>
                <w:sz w:val="20"/>
                <w:szCs w:val="20"/>
              </w:rPr>
              <w:t>GPA: 3.97/4.0</w:t>
            </w:r>
          </w:p>
          <w:p w14:paraId="493E1457" w14:textId="39449795" w:rsidR="006A6AEC" w:rsidRPr="00F53CE0" w:rsidRDefault="006A6AEC" w:rsidP="00F53CE0">
            <w:pPr>
              <w:rPr>
                <w:rFonts w:ascii="News Gothic MT" w:hAnsi="News Gothic MT"/>
                <w:sz w:val="10"/>
                <w:szCs w:val="10"/>
              </w:rPr>
            </w:pPr>
          </w:p>
        </w:tc>
        <w:tc>
          <w:tcPr>
            <w:tcW w:w="2235" w:type="dxa"/>
            <w:gridSpan w:val="2"/>
          </w:tcPr>
          <w:p w14:paraId="6469E3EB" w14:textId="77777777" w:rsidR="00C7107F" w:rsidRPr="00F53CE0" w:rsidRDefault="00C7107F" w:rsidP="00C7107F">
            <w:pPr>
              <w:pStyle w:val="Heading2"/>
              <w:ind w:left="-104" w:right="-104"/>
              <w:jc w:val="right"/>
              <w:rPr>
                <w:rFonts w:ascii="News Gothic MT" w:hAnsi="News Gothic MT" w:cs="Times New Roman"/>
                <w:b w:val="0"/>
                <w:bCs/>
                <w:i/>
                <w:iCs/>
                <w:sz w:val="20"/>
                <w:szCs w:val="20"/>
              </w:rPr>
            </w:pPr>
          </w:p>
          <w:p w14:paraId="1E52E4E7" w14:textId="617BAA5C" w:rsidR="00CE2B20" w:rsidRPr="00F53CE0" w:rsidRDefault="00C7107F" w:rsidP="00C7107F">
            <w:pPr>
              <w:pStyle w:val="Heading2"/>
              <w:ind w:left="-105" w:right="-112"/>
              <w:jc w:val="right"/>
              <w:rPr>
                <w:rFonts w:ascii="News Gothic MT" w:hAnsi="News Gothic MT" w:cs="Times New Roman"/>
                <w:b w:val="0"/>
                <w:bCs/>
                <w:i/>
                <w:iCs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b w:val="0"/>
                <w:bCs/>
                <w:i/>
                <w:iCs/>
                <w:sz w:val="20"/>
                <w:szCs w:val="20"/>
              </w:rPr>
              <w:t xml:space="preserve">Aug. </w:t>
            </w:r>
            <w:r w:rsidR="00CE2B20" w:rsidRPr="00F53CE0">
              <w:rPr>
                <w:rFonts w:ascii="News Gothic MT" w:hAnsi="News Gothic MT" w:cs="Times New Roman"/>
                <w:b w:val="0"/>
                <w:bCs/>
                <w:i/>
                <w:iCs/>
                <w:sz w:val="20"/>
                <w:szCs w:val="20"/>
              </w:rPr>
              <w:t>2023-present</w:t>
            </w:r>
          </w:p>
          <w:p w14:paraId="6D9F17EF" w14:textId="2FB25B34" w:rsidR="00C7107F" w:rsidRPr="00F53CE0" w:rsidRDefault="00C7107F" w:rsidP="00C7107F">
            <w:pPr>
              <w:ind w:right="-112"/>
              <w:jc w:val="right"/>
              <w:rPr>
                <w:rFonts w:ascii="News Gothic MT" w:hAnsi="News Gothic MT"/>
                <w:i/>
                <w:iCs/>
                <w:color w:val="000000" w:themeColor="text1"/>
                <w:sz w:val="20"/>
                <w:szCs w:val="20"/>
              </w:rPr>
            </w:pPr>
            <w:r w:rsidRPr="00F53CE0">
              <w:rPr>
                <w:rFonts w:ascii="News Gothic MT" w:hAnsi="News Gothic MT"/>
                <w:i/>
                <w:iCs/>
                <w:color w:val="000000" w:themeColor="text1"/>
                <w:sz w:val="20"/>
                <w:szCs w:val="20"/>
              </w:rPr>
              <w:t>Aug. 2023-Mar. 2026</w:t>
            </w:r>
          </w:p>
        </w:tc>
      </w:tr>
      <w:tr w:rsidR="00F53CE0" w:rsidRPr="00F53CE0" w14:paraId="3351064E" w14:textId="77777777" w:rsidTr="00F53CE0">
        <w:trPr>
          <w:trHeight w:val="675"/>
        </w:trPr>
        <w:tc>
          <w:tcPr>
            <w:tcW w:w="8104" w:type="dxa"/>
            <w:gridSpan w:val="2"/>
          </w:tcPr>
          <w:p w14:paraId="0D37A74D" w14:textId="77777777" w:rsidR="00F53CE0" w:rsidRPr="00F53CE0" w:rsidRDefault="00F53CE0" w:rsidP="008821BE">
            <w:pPr>
              <w:pStyle w:val="Heading2"/>
              <w:shd w:val="clear" w:color="auto" w:fill="FFFFFF"/>
              <w:ind w:left="-14"/>
              <w:rPr>
                <w:rFonts w:ascii="News Gothic MT" w:hAnsi="News Gothic MT" w:cs="Times New Roman"/>
                <w:i/>
                <w:iCs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sz w:val="20"/>
                <w:szCs w:val="20"/>
              </w:rPr>
              <w:t xml:space="preserve">Pomona College, </w:t>
            </w:r>
            <w:r w:rsidRPr="00F53CE0">
              <w:rPr>
                <w:rFonts w:ascii="News Gothic MT" w:hAnsi="News Gothic MT" w:cs="Times New Roman"/>
                <w:b w:val="0"/>
                <w:bCs/>
                <w:sz w:val="20"/>
                <w:szCs w:val="20"/>
              </w:rPr>
              <w:t xml:space="preserve">Claremont, CA </w:t>
            </w:r>
            <w:r w:rsidRPr="00F53CE0">
              <w:rPr>
                <w:rFonts w:ascii="News Gothic MT" w:hAnsi="News Gothic MT" w:cs="Times New Roman"/>
                <w:b w:val="0"/>
                <w:bCs/>
                <w:sz w:val="20"/>
                <w:szCs w:val="20"/>
              </w:rPr>
              <w:tab/>
            </w:r>
            <w:r w:rsidRPr="00F53CE0">
              <w:rPr>
                <w:rFonts w:ascii="News Gothic MT" w:hAnsi="News Gothic MT" w:cs="Times New Roman"/>
                <w:b w:val="0"/>
                <w:bCs/>
                <w:sz w:val="20"/>
                <w:szCs w:val="20"/>
              </w:rPr>
              <w:tab/>
            </w:r>
          </w:p>
          <w:p w14:paraId="2B19EAEC" w14:textId="4B13ECE2" w:rsidR="00F53CE0" w:rsidRPr="00F53CE0" w:rsidRDefault="00F53CE0" w:rsidP="008821BE">
            <w:pPr>
              <w:ind w:left="-14" w:right="-108"/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 xml:space="preserve">    B.A. Computer Science/Music (Flute) double major, minor in Mathematics</w:t>
            </w:r>
          </w:p>
          <w:p w14:paraId="1C56312F" w14:textId="3C64C267" w:rsidR="00F53CE0" w:rsidRPr="00F53CE0" w:rsidRDefault="00F53CE0" w:rsidP="008821BE">
            <w:pPr>
              <w:ind w:left="-14"/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 xml:space="preserve">    GPA: 4.0/4.0, Summa Cum Laude, Distinction in Senior Exercises</w:t>
            </w:r>
          </w:p>
          <w:p w14:paraId="31A99C8F" w14:textId="77777777" w:rsidR="00F53CE0" w:rsidRPr="00F53CE0" w:rsidRDefault="00F53CE0" w:rsidP="00F53CE0">
            <w:pPr>
              <w:pStyle w:val="ListParagraph"/>
              <w:numPr>
                <w:ilvl w:val="0"/>
                <w:numId w:val="25"/>
              </w:numPr>
              <w:ind w:left="705" w:right="-116" w:hanging="180"/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b/>
                <w:bCs/>
                <w:i/>
                <w:iCs/>
                <w:color w:val="000000" w:themeColor="text1"/>
                <w:sz w:val="20"/>
                <w:szCs w:val="20"/>
              </w:rPr>
              <w:t>CS Thesis:</w:t>
            </w:r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 xml:space="preserve"> "</w:t>
            </w:r>
            <w:proofErr w:type="spellStart"/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>MusAssist</w:t>
            </w:r>
            <w:proofErr w:type="spellEnd"/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 xml:space="preserve">: A Domain Specific Language for Music Notation" </w:t>
            </w:r>
          </w:p>
          <w:p w14:paraId="52E7F489" w14:textId="77777777" w:rsidR="00F53CE0" w:rsidRPr="00F53CE0" w:rsidRDefault="00F53CE0" w:rsidP="00F53CE0">
            <w:pPr>
              <w:pStyle w:val="ListParagraph"/>
              <w:numPr>
                <w:ilvl w:val="1"/>
                <w:numId w:val="25"/>
              </w:numPr>
              <w:ind w:left="1065" w:hanging="270"/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>Advised at Harvey Mudd College by Professor Ben Wiedermann</w:t>
            </w:r>
          </w:p>
          <w:p w14:paraId="279D1CC3" w14:textId="77777777" w:rsidR="00F53CE0" w:rsidRPr="00F53CE0" w:rsidRDefault="00F53CE0" w:rsidP="00F53CE0">
            <w:pPr>
              <w:pStyle w:val="ListParagraph"/>
              <w:numPr>
                <w:ilvl w:val="0"/>
                <w:numId w:val="25"/>
              </w:numPr>
              <w:ind w:left="705" w:hanging="180"/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b/>
                <w:bCs/>
                <w:i/>
                <w:iCs/>
                <w:color w:val="000000" w:themeColor="text1"/>
                <w:sz w:val="20"/>
                <w:szCs w:val="20"/>
              </w:rPr>
              <w:t>Music Thesis:</w:t>
            </w:r>
            <w:r w:rsidRPr="00F53CE0">
              <w:rPr>
                <w:rFonts w:ascii="News Gothic MT" w:hAnsi="News Gothic MT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>"Mieczys</w:t>
            </w:r>
            <w:r w:rsidRPr="00F53CE0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ł</w:t>
            </w:r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 xml:space="preserve">aw Weinberg: Music Transcending Tragedy" </w:t>
            </w:r>
          </w:p>
          <w:p w14:paraId="51653B62" w14:textId="77777777" w:rsidR="00F53CE0" w:rsidRPr="00F53CE0" w:rsidRDefault="00F53CE0" w:rsidP="00F53CE0">
            <w:pPr>
              <w:pStyle w:val="ListParagraph"/>
              <w:numPr>
                <w:ilvl w:val="1"/>
                <w:numId w:val="25"/>
              </w:numPr>
              <w:ind w:left="1065" w:hanging="270"/>
              <w:rPr>
                <w:rFonts w:ascii="News Gothic MT" w:hAnsi="News Gothic MT"/>
              </w:rPr>
            </w:pPr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>Advised by Professors Alfred Cramer, Joti Rockwell, and Eric Lindholm</w:t>
            </w:r>
          </w:p>
        </w:tc>
        <w:tc>
          <w:tcPr>
            <w:tcW w:w="1346" w:type="dxa"/>
            <w:gridSpan w:val="2"/>
          </w:tcPr>
          <w:p w14:paraId="33A3F093" w14:textId="02FD7793" w:rsidR="00F53CE0" w:rsidRPr="00F53CE0" w:rsidRDefault="00F53CE0" w:rsidP="00F53CE0">
            <w:pPr>
              <w:ind w:left="-105" w:right="-112"/>
              <w:jc w:val="right"/>
              <w:rPr>
                <w:rFonts w:ascii="News Gothic MT" w:hAnsi="News Gothic MT"/>
              </w:rPr>
            </w:pPr>
            <w:r w:rsidRPr="00F53CE0">
              <w:rPr>
                <w:rFonts w:ascii="News Gothic MT" w:hAnsi="News Gothic MT" w:cs="Times New Roman"/>
                <w:bCs/>
                <w:i/>
                <w:iCs/>
                <w:color w:val="000000" w:themeColor="text1"/>
                <w:sz w:val="20"/>
                <w:szCs w:val="20"/>
              </w:rPr>
              <w:t>2018-2022</w:t>
            </w:r>
          </w:p>
        </w:tc>
      </w:tr>
    </w:tbl>
    <w:p w14:paraId="337559BF" w14:textId="77777777" w:rsidR="00D92651" w:rsidRPr="00F53CE0" w:rsidRDefault="00D92651" w:rsidP="006A6AEC">
      <w:pPr>
        <w:pStyle w:val="NoSpacing"/>
        <w:rPr>
          <w:rFonts w:ascii="News Gothic MT" w:hAnsi="News Gothic MT" w:cs="Times New Roman"/>
          <w:color w:val="000000" w:themeColor="text1"/>
          <w:sz w:val="10"/>
          <w:szCs w:val="10"/>
        </w:rPr>
      </w:pPr>
    </w:p>
    <w:p w14:paraId="0F08666E" w14:textId="060411C6" w:rsidR="00A82068" w:rsidRPr="00F53CE0" w:rsidRDefault="00604310" w:rsidP="00BD1D7C">
      <w:pPr>
        <w:rPr>
          <w:rFonts w:ascii="News Gothic MT" w:hAnsi="News Gothic MT" w:cs="Times New Roman"/>
          <w:b/>
          <w:bCs/>
          <w:noProof/>
          <w:color w:val="548DD4" w:themeColor="text2" w:themeTint="99"/>
        </w:rPr>
      </w:pPr>
      <w:r w:rsidRPr="00F53CE0">
        <w:rPr>
          <w:rFonts w:ascii="News Gothic MT" w:hAnsi="News Gothic MT" w:cs="Times New Roman"/>
          <w:b/>
          <w:bCs/>
          <w:noProof/>
          <w:color w:val="548DD4" w:themeColor="text2" w:themeTint="99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FA55E02" wp14:editId="08ADCCBA">
                <wp:simplePos x="0" y="0"/>
                <wp:positionH relativeFrom="column">
                  <wp:posOffset>2669059</wp:posOffset>
                </wp:positionH>
                <wp:positionV relativeFrom="paragraph">
                  <wp:posOffset>82842</wp:posOffset>
                </wp:positionV>
                <wp:extent cx="3259593" cy="0"/>
                <wp:effectExtent l="0" t="0" r="17145" b="127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5959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67C758" id="Straight Connector 4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15pt,6.5pt" to="466.8pt,6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" strokecolor="black [3040]"/>
            </w:pict>
          </mc:Fallback>
        </mc:AlternateContent>
      </w:r>
      <w:r w:rsidR="00E65CFC" w:rsidRPr="00F53CE0">
        <w:rPr>
          <w:rFonts w:ascii="News Gothic MT" w:hAnsi="News Gothic MT" w:cs="Times New Roman"/>
          <w:b/>
          <w:bCs/>
          <w:noProof/>
          <w:color w:val="548DD4" w:themeColor="text2" w:themeTint="99"/>
        </w:rPr>
        <w:t>CONFERENCE AND JOURNAL PAPERS</w:t>
      </w:r>
    </w:p>
    <w:tbl>
      <w:tblPr>
        <w:tblStyle w:val="TableGrid"/>
        <w:tblW w:w="93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60"/>
        <w:gridCol w:w="900"/>
      </w:tblGrid>
      <w:tr w:rsidR="006220E9" w:rsidRPr="00F53CE0" w14:paraId="17FE29E9" w14:textId="69DFB929" w:rsidTr="006220E9">
        <w:trPr>
          <w:trHeight w:val="522"/>
        </w:trPr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</w:tcPr>
          <w:p w14:paraId="2302FED9" w14:textId="41167DFB" w:rsidR="00FC2CD2" w:rsidRPr="00F53CE0" w:rsidRDefault="006F781B" w:rsidP="00FC2CD2">
            <w:pPr>
              <w:pStyle w:val="NoSpacing"/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b/>
                <w:bCs/>
                <w:color w:val="000000" w:themeColor="text1"/>
                <w:sz w:val="20"/>
                <w:szCs w:val="20"/>
              </w:rPr>
              <w:t>Ilana Shapiro</w:t>
            </w:r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 xml:space="preserve">, Sorin Lerner, </w:t>
            </w:r>
            <w:r w:rsidR="00C95671"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 xml:space="preserve">and </w:t>
            </w:r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 xml:space="preserve">Nikolaj </w:t>
            </w:r>
            <w:r w:rsidRPr="00F53CE0">
              <w:rPr>
                <w:rFonts w:ascii="News Gothic MT" w:hAnsi="News Gothic MT" w:cs="Times New Roman"/>
                <w:bCs/>
                <w:color w:val="000000" w:themeColor="text1"/>
                <w:sz w:val="20"/>
                <w:szCs w:val="20"/>
              </w:rPr>
              <w:t>Bjørner. “</w:t>
            </w:r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>Parallelizing SMT Solvers via Dynamic Partitioning, Core-Guided Pruning, and Backbone Detection.” Under review, 2026.</w:t>
            </w:r>
          </w:p>
          <w:p w14:paraId="642C8902" w14:textId="7B74C06E" w:rsidR="00A35C49" w:rsidRPr="00F53CE0" w:rsidRDefault="00A35C49" w:rsidP="00A35C49">
            <w:pPr>
              <w:pStyle w:val="NoSpacing"/>
              <w:numPr>
                <w:ilvl w:val="0"/>
                <w:numId w:val="24"/>
              </w:numPr>
              <w:ind w:left="450" w:hanging="180"/>
              <w:rPr>
                <w:rFonts w:ascii="News Gothic MT" w:hAnsi="News Gothic MT" w:cs="Times New Roman"/>
                <w:bCs/>
                <w:color w:val="000000" w:themeColor="text1"/>
                <w:sz w:val="18"/>
                <w:szCs w:val="18"/>
              </w:rPr>
            </w:pPr>
            <w:r w:rsidRPr="00F53CE0">
              <w:rPr>
                <w:rFonts w:ascii="News Gothic MT" w:hAnsi="News Gothic MT" w:cs="Times New Roman"/>
                <w:bCs/>
                <w:color w:val="000000" w:themeColor="text1"/>
                <w:sz w:val="18"/>
                <w:szCs w:val="18"/>
              </w:rPr>
              <w:t xml:space="preserve">At Microsoft Research, I worked with Nikolaj Bjørner on a novel parallelization algorithm </w:t>
            </w:r>
            <w:r w:rsidRPr="00F53CE0">
              <w:rPr>
                <w:rFonts w:ascii="News Gothic MT" w:hAnsi="News Gothic MT" w:cs="Times New Roman"/>
                <w:bCs/>
                <w:sz w:val="18"/>
                <w:szCs w:val="18"/>
              </w:rPr>
              <w:t>for</w:t>
            </w:r>
            <w:r w:rsidRPr="00F53CE0">
              <w:rPr>
                <w:rFonts w:ascii="News Gothic MT" w:hAnsi="News Gothic MT" w:cs="Times New Roman"/>
                <w:bCs/>
                <w:color w:val="000000" w:themeColor="text1"/>
                <w:sz w:val="18"/>
                <w:szCs w:val="18"/>
              </w:rPr>
              <w:t xml:space="preserve"> Z3. We developed an online VSIDS-based cube-and-conquer approach that uses </w:t>
            </w:r>
            <w:r w:rsidR="005B7523">
              <w:rPr>
                <w:rFonts w:ascii="News Gothic MT" w:hAnsi="News Gothic MT" w:cs="Times New Roman"/>
                <w:bCs/>
                <w:color w:val="000000" w:themeColor="text1"/>
                <w:sz w:val="18"/>
                <w:szCs w:val="18"/>
              </w:rPr>
              <w:t xml:space="preserve">solver threads’ </w:t>
            </w:r>
            <w:r w:rsidRPr="00F53CE0">
              <w:rPr>
                <w:rFonts w:ascii="News Gothic MT" w:hAnsi="News Gothic MT" w:cs="Times New Roman"/>
                <w:bCs/>
                <w:color w:val="000000" w:themeColor="text1"/>
                <w:sz w:val="18"/>
                <w:szCs w:val="18"/>
              </w:rPr>
              <w:t>UNSAT cores and backbone literals for dynamic search-space pruning.</w:t>
            </w:r>
          </w:p>
          <w:p w14:paraId="1768E15D" w14:textId="54CCAEF6" w:rsidR="00F806DB" w:rsidRPr="00F53CE0" w:rsidRDefault="00F806DB" w:rsidP="00FC2CD2">
            <w:pPr>
              <w:pStyle w:val="NoSpacing"/>
              <w:rPr>
                <w:rFonts w:ascii="News Gothic MT" w:hAnsi="News Gothic MT" w:cs="Times New Roman"/>
                <w:color w:val="000000" w:themeColor="text1"/>
                <w:sz w:val="10"/>
                <w:szCs w:val="1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46084A91" w14:textId="26767E37" w:rsidR="00961D1C" w:rsidRPr="00F53CE0" w:rsidRDefault="006F781B" w:rsidP="00966331">
            <w:pPr>
              <w:pStyle w:val="NoSpacing"/>
              <w:jc w:val="right"/>
              <w:rPr>
                <w:rFonts w:ascii="News Gothic MT" w:hAnsi="News Gothic MT" w:cs="Times New Roman"/>
                <w:color w:val="000000" w:themeColor="text1"/>
                <w:sz w:val="18"/>
                <w:szCs w:val="18"/>
              </w:rPr>
            </w:pPr>
            <w:r w:rsidRPr="00F53CE0">
              <w:rPr>
                <w:rFonts w:ascii="News Gothic MT" w:hAnsi="News Gothic MT" w:cs="Times New Roman"/>
                <w:color w:val="000000" w:themeColor="text1"/>
                <w:sz w:val="18"/>
                <w:szCs w:val="18"/>
              </w:rPr>
              <w:t>[</w:t>
            </w:r>
            <w:hyperlink r:id="rId12" w:history="1">
              <w:r w:rsidR="00717485" w:rsidRPr="00F53CE0">
                <w:rPr>
                  <w:rStyle w:val="Hyperlink"/>
                  <w:rFonts w:ascii="News Gothic MT" w:hAnsi="News Gothic MT" w:cs="Times New Roman"/>
                  <w:sz w:val="18"/>
                  <w:szCs w:val="18"/>
                </w:rPr>
                <w:t>paper5</w:t>
              </w:r>
            </w:hyperlink>
            <w:r w:rsidRPr="00F53CE0">
              <w:rPr>
                <w:rFonts w:ascii="News Gothic MT" w:hAnsi="News Gothic MT" w:cs="Times New Roman"/>
                <w:color w:val="000000" w:themeColor="text1"/>
                <w:sz w:val="18"/>
                <w:szCs w:val="18"/>
              </w:rPr>
              <w:t>]</w:t>
            </w:r>
          </w:p>
          <w:p w14:paraId="26EEF026" w14:textId="77777777" w:rsidR="00961D1C" w:rsidRPr="00F53CE0" w:rsidRDefault="00961D1C" w:rsidP="00966331">
            <w:pPr>
              <w:pStyle w:val="NoSpacing"/>
              <w:jc w:val="right"/>
              <w:rPr>
                <w:rFonts w:ascii="News Gothic MT" w:hAnsi="News Gothic MT" w:cs="Times New Roman"/>
                <w:bCs/>
                <w:sz w:val="18"/>
                <w:szCs w:val="18"/>
              </w:rPr>
            </w:pPr>
            <w:r w:rsidRPr="00F53CE0">
              <w:rPr>
                <w:rFonts w:ascii="News Gothic MT" w:hAnsi="News Gothic MT" w:cs="Times New Roman"/>
                <w:bCs/>
                <w:sz w:val="18"/>
                <w:szCs w:val="18"/>
              </w:rPr>
              <w:t>[</w:t>
            </w:r>
            <w:hyperlink r:id="rId13" w:history="1">
              <w:r w:rsidRPr="00F53CE0">
                <w:rPr>
                  <w:rStyle w:val="Hyperlink"/>
                  <w:rFonts w:ascii="News Gothic MT" w:hAnsi="News Gothic MT"/>
                  <w:bCs/>
                  <w:sz w:val="18"/>
                  <w:szCs w:val="18"/>
                </w:rPr>
                <w:t>code</w:t>
              </w:r>
            </w:hyperlink>
            <w:r w:rsidRPr="00F53CE0">
              <w:rPr>
                <w:rFonts w:ascii="News Gothic MT" w:hAnsi="News Gothic MT" w:cs="Times New Roman"/>
                <w:bCs/>
                <w:sz w:val="18"/>
                <w:szCs w:val="18"/>
              </w:rPr>
              <w:t>]</w:t>
            </w:r>
          </w:p>
          <w:p w14:paraId="2D9A6AC1" w14:textId="292260F9" w:rsidR="00FC2CD2" w:rsidRPr="00F53CE0" w:rsidRDefault="00961D1C" w:rsidP="00966331">
            <w:pPr>
              <w:pStyle w:val="NoSpacing"/>
              <w:jc w:val="right"/>
              <w:rPr>
                <w:rFonts w:ascii="News Gothic MT" w:hAnsi="News Gothic MT" w:cs="Times New Roman"/>
                <w:color w:val="000000" w:themeColor="text1"/>
                <w:sz w:val="18"/>
                <w:szCs w:val="18"/>
              </w:rPr>
            </w:pPr>
            <w:r w:rsidRPr="00F53CE0">
              <w:rPr>
                <w:rFonts w:ascii="News Gothic MT" w:hAnsi="News Gothic MT" w:cs="Times New Roman"/>
                <w:bCs/>
                <w:sz w:val="18"/>
                <w:szCs w:val="18"/>
              </w:rPr>
              <w:t>[</w:t>
            </w:r>
            <w:hyperlink r:id="rId14" w:history="1">
              <w:r w:rsidRPr="00F53CE0">
                <w:rPr>
                  <w:rStyle w:val="Hyperlink"/>
                  <w:rFonts w:ascii="News Gothic MT" w:hAnsi="News Gothic MT"/>
                  <w:bCs/>
                  <w:sz w:val="18"/>
                  <w:szCs w:val="18"/>
                </w:rPr>
                <w:t>slides</w:t>
              </w:r>
            </w:hyperlink>
            <w:r w:rsidRPr="00F53CE0">
              <w:rPr>
                <w:rFonts w:ascii="News Gothic MT" w:hAnsi="News Gothic MT" w:cs="Times New Roman"/>
                <w:bCs/>
                <w:sz w:val="18"/>
                <w:szCs w:val="18"/>
              </w:rPr>
              <w:t xml:space="preserve">]  </w:t>
            </w:r>
            <w:r w:rsidR="006F781B" w:rsidRPr="00F53CE0">
              <w:rPr>
                <w:rFonts w:ascii="News Gothic MT" w:hAnsi="News Gothic MT" w:cs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6220E9" w:rsidRPr="00F53CE0" w14:paraId="1084D9D5" w14:textId="77777777" w:rsidTr="006220E9">
        <w:trPr>
          <w:trHeight w:val="107"/>
        </w:trPr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</w:tcPr>
          <w:p w14:paraId="4C60EACD" w14:textId="626449E8" w:rsidR="00F806DB" w:rsidRPr="00F53CE0" w:rsidRDefault="00F806DB" w:rsidP="001A3F3F">
            <w:pPr>
              <w:pStyle w:val="NoSpacing"/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b/>
                <w:bCs/>
                <w:color w:val="000000" w:themeColor="text1"/>
                <w:sz w:val="20"/>
                <w:szCs w:val="20"/>
              </w:rPr>
              <w:t>Ilana Shapiro</w:t>
            </w:r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>Ruanqianqian</w:t>
            </w:r>
            <w:proofErr w:type="spellEnd"/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 xml:space="preserve"> (Lisa) Huang, Zachary Novack, Cheng-</w:t>
            </w:r>
            <w:proofErr w:type="spellStart"/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>i</w:t>
            </w:r>
            <w:proofErr w:type="spellEnd"/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 xml:space="preserve"> Wang, Hao-Wen Dong, Taylor Berg-Kirkpatrick, Shlomo Dubnov, Sorin Lerner. “Synthesizing Composite Hierarchical Structure from Symbolic Music Corpora.” In </w:t>
            </w:r>
            <w:r w:rsidRPr="00F53CE0">
              <w:rPr>
                <w:rFonts w:ascii="News Gothic MT" w:hAnsi="News Gothic MT" w:cs="Times New Roman"/>
                <w:i/>
                <w:iCs/>
                <w:color w:val="000000" w:themeColor="text1"/>
                <w:sz w:val="20"/>
                <w:szCs w:val="20"/>
              </w:rPr>
              <w:t xml:space="preserve">Proceedings of the 34th International Joint Conference on </w:t>
            </w:r>
            <w:proofErr w:type="spellStart"/>
            <w:r w:rsidRPr="00F53CE0">
              <w:rPr>
                <w:rFonts w:ascii="News Gothic MT" w:hAnsi="News Gothic MT" w:cs="Times New Roman"/>
                <w:i/>
                <w:iCs/>
                <w:color w:val="000000" w:themeColor="text1"/>
                <w:sz w:val="20"/>
                <w:szCs w:val="20"/>
              </w:rPr>
              <w:t>Artifical</w:t>
            </w:r>
            <w:proofErr w:type="spellEnd"/>
            <w:r w:rsidRPr="00F53CE0">
              <w:rPr>
                <w:rFonts w:ascii="News Gothic MT" w:hAnsi="News Gothic MT" w:cs="Times New Roman"/>
                <w:i/>
                <w:iCs/>
                <w:color w:val="000000" w:themeColor="text1"/>
                <w:sz w:val="20"/>
                <w:szCs w:val="20"/>
              </w:rPr>
              <w:t xml:space="preserve"> Intelligence (IJCAI ‘25),</w:t>
            </w:r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 xml:space="preserve"> Montreal, Canada, 2025.</w:t>
            </w:r>
          </w:p>
          <w:p w14:paraId="16421E8D" w14:textId="7546B42F" w:rsidR="00961D1C" w:rsidRPr="00F53CE0" w:rsidRDefault="00961D1C" w:rsidP="00F640CD">
            <w:pPr>
              <w:pStyle w:val="NoSpacing"/>
              <w:numPr>
                <w:ilvl w:val="0"/>
                <w:numId w:val="24"/>
              </w:numPr>
              <w:ind w:left="450" w:hanging="180"/>
              <w:rPr>
                <w:rFonts w:ascii="News Gothic MT" w:hAnsi="News Gothic MT" w:cs="Times New Roman"/>
                <w:color w:val="000000" w:themeColor="text1"/>
                <w:sz w:val="18"/>
                <w:szCs w:val="18"/>
              </w:rPr>
            </w:pPr>
            <w:r w:rsidRPr="00F53CE0">
              <w:rPr>
                <w:rFonts w:ascii="News Gothic MT" w:hAnsi="News Gothic MT"/>
                <w:bCs/>
                <w:color w:val="000000" w:themeColor="text1"/>
                <w:sz w:val="18"/>
                <w:szCs w:val="18"/>
              </w:rPr>
              <w:t>Combined stochastic and SMT techniques to frame and solve the nested NP-hard combinatorial optimization problem of music structure summarization as an extension of the Generalized Median Graph problem.</w:t>
            </w:r>
          </w:p>
          <w:p w14:paraId="50D31416" w14:textId="68C3414D" w:rsidR="00F806DB" w:rsidRPr="00F53CE0" w:rsidRDefault="00F806DB" w:rsidP="001A3F3F">
            <w:pPr>
              <w:pStyle w:val="NoSpacing"/>
              <w:rPr>
                <w:rFonts w:ascii="News Gothic MT" w:hAnsi="News Gothic MT" w:cs="Times New Roman"/>
                <w:color w:val="000000" w:themeColor="text1"/>
                <w:sz w:val="10"/>
                <w:szCs w:val="1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6CC08C3C" w14:textId="3FA50A6E" w:rsidR="00F806DB" w:rsidRPr="00F53CE0" w:rsidRDefault="00F806DB" w:rsidP="00966331">
            <w:pPr>
              <w:pStyle w:val="NoSpacing"/>
              <w:jc w:val="right"/>
              <w:rPr>
                <w:rFonts w:ascii="News Gothic MT" w:hAnsi="News Gothic MT"/>
                <w:sz w:val="18"/>
                <w:szCs w:val="18"/>
              </w:rPr>
            </w:pPr>
            <w:r w:rsidRPr="00F53CE0">
              <w:rPr>
                <w:rFonts w:ascii="News Gothic MT" w:hAnsi="News Gothic MT" w:cs="Times New Roman"/>
                <w:color w:val="000000" w:themeColor="text1"/>
                <w:sz w:val="18"/>
                <w:szCs w:val="18"/>
              </w:rPr>
              <w:t>[</w:t>
            </w:r>
            <w:hyperlink r:id="rId15" w:history="1">
              <w:r w:rsidRPr="00F53CE0">
                <w:rPr>
                  <w:rStyle w:val="Hyperlink"/>
                  <w:rFonts w:ascii="News Gothic MT" w:hAnsi="News Gothic MT" w:cs="Times New Roman"/>
                  <w:sz w:val="18"/>
                  <w:szCs w:val="18"/>
                </w:rPr>
                <w:t>paper4</w:t>
              </w:r>
            </w:hyperlink>
            <w:r w:rsidRPr="00F53CE0">
              <w:rPr>
                <w:rFonts w:ascii="News Gothic MT" w:hAnsi="News Gothic MT"/>
                <w:sz w:val="18"/>
                <w:szCs w:val="18"/>
              </w:rPr>
              <w:t>]</w:t>
            </w:r>
          </w:p>
          <w:p w14:paraId="3C26CF63" w14:textId="0BA63344" w:rsidR="00961D1C" w:rsidRPr="00F53CE0" w:rsidRDefault="00961D1C" w:rsidP="00966331">
            <w:pPr>
              <w:pStyle w:val="NoSpacing"/>
              <w:jc w:val="right"/>
              <w:rPr>
                <w:rFonts w:ascii="News Gothic MT" w:hAnsi="News Gothic MT" w:cs="Times New Roman"/>
                <w:bCs/>
                <w:sz w:val="18"/>
                <w:szCs w:val="18"/>
              </w:rPr>
            </w:pPr>
            <w:r w:rsidRPr="00F53CE0">
              <w:rPr>
                <w:rFonts w:ascii="News Gothic MT" w:hAnsi="News Gothic MT" w:cs="Times New Roman"/>
                <w:bCs/>
                <w:sz w:val="18"/>
                <w:szCs w:val="18"/>
              </w:rPr>
              <w:t>[</w:t>
            </w:r>
            <w:hyperlink r:id="rId16" w:history="1">
              <w:r w:rsidRPr="00F53CE0">
                <w:rPr>
                  <w:rStyle w:val="Hyperlink"/>
                  <w:rFonts w:ascii="News Gothic MT" w:hAnsi="News Gothic MT" w:cs="Times New Roman"/>
                  <w:bCs/>
                  <w:sz w:val="18"/>
                  <w:szCs w:val="18"/>
                </w:rPr>
                <w:t>code</w:t>
              </w:r>
            </w:hyperlink>
            <w:r w:rsidRPr="00F53CE0">
              <w:rPr>
                <w:rFonts w:ascii="News Gothic MT" w:hAnsi="News Gothic MT" w:cs="Times New Roman"/>
                <w:bCs/>
                <w:sz w:val="18"/>
                <w:szCs w:val="18"/>
              </w:rPr>
              <w:t>]</w:t>
            </w:r>
          </w:p>
          <w:p w14:paraId="049D7A52" w14:textId="77777777" w:rsidR="00961D1C" w:rsidRDefault="00961D1C" w:rsidP="00966331">
            <w:pPr>
              <w:pStyle w:val="NoSpacing"/>
              <w:jc w:val="right"/>
              <w:rPr>
                <w:rFonts w:ascii="News Gothic MT" w:hAnsi="News Gothic MT" w:cs="Times New Roman"/>
                <w:bCs/>
                <w:sz w:val="18"/>
                <w:szCs w:val="18"/>
              </w:rPr>
            </w:pPr>
            <w:r w:rsidRPr="00F53CE0">
              <w:rPr>
                <w:rFonts w:ascii="News Gothic MT" w:hAnsi="News Gothic MT" w:cs="Times New Roman"/>
                <w:bCs/>
                <w:sz w:val="18"/>
                <w:szCs w:val="18"/>
              </w:rPr>
              <w:t>[</w:t>
            </w:r>
            <w:hyperlink r:id="rId17" w:history="1">
              <w:r w:rsidRPr="00F53CE0">
                <w:rPr>
                  <w:rStyle w:val="Hyperlink"/>
                  <w:rFonts w:ascii="News Gothic MT" w:hAnsi="News Gothic MT" w:cs="Times New Roman"/>
                  <w:bCs/>
                  <w:sz w:val="18"/>
                  <w:szCs w:val="18"/>
                </w:rPr>
                <w:t>slides</w:t>
              </w:r>
            </w:hyperlink>
            <w:r w:rsidRPr="00F53CE0">
              <w:rPr>
                <w:rFonts w:ascii="News Gothic MT" w:hAnsi="News Gothic MT" w:cs="Times New Roman"/>
                <w:bCs/>
                <w:sz w:val="18"/>
                <w:szCs w:val="18"/>
              </w:rPr>
              <w:t>]</w:t>
            </w:r>
          </w:p>
          <w:p w14:paraId="4CB68122" w14:textId="2CFDEA06" w:rsidR="00434D55" w:rsidRPr="00F53CE0" w:rsidRDefault="00434D55" w:rsidP="00966331">
            <w:pPr>
              <w:pStyle w:val="NoSpacing"/>
              <w:jc w:val="right"/>
              <w:rPr>
                <w:rFonts w:ascii="News Gothic MT" w:hAnsi="News Gothic MT" w:cs="Times New Roman"/>
                <w:color w:val="0000FF" w:themeColor="hyperlink"/>
                <w:sz w:val="18"/>
                <w:szCs w:val="18"/>
                <w:u w:val="single"/>
              </w:rPr>
            </w:pPr>
            <w:r w:rsidRPr="00434D55">
              <w:rPr>
                <w:rFonts w:ascii="News Gothic MT" w:hAnsi="News Gothic MT" w:cs="Times New Roman"/>
                <w:bCs/>
                <w:color w:val="000000" w:themeColor="text1"/>
                <w:sz w:val="18"/>
                <w:szCs w:val="18"/>
              </w:rPr>
              <w:t>[</w:t>
            </w:r>
            <w:hyperlink r:id="rId18" w:history="1">
              <w:r w:rsidRPr="00434D55">
                <w:rPr>
                  <w:rStyle w:val="Hyperlink"/>
                  <w:rFonts w:ascii="News Gothic MT" w:hAnsi="News Gothic MT" w:cs="Times New Roman"/>
                  <w:bCs/>
                  <w:sz w:val="18"/>
                  <w:szCs w:val="18"/>
                </w:rPr>
                <w:t>talk</w:t>
              </w:r>
            </w:hyperlink>
            <w:r w:rsidRPr="00434D55">
              <w:rPr>
                <w:rFonts w:ascii="News Gothic MT" w:hAnsi="News Gothic MT" w:cs="Times New Roman"/>
                <w:bCs/>
                <w:color w:val="000000" w:themeColor="text1"/>
                <w:sz w:val="18"/>
                <w:szCs w:val="18"/>
              </w:rPr>
              <w:t>]</w:t>
            </w:r>
          </w:p>
        </w:tc>
      </w:tr>
      <w:tr w:rsidR="006220E9" w:rsidRPr="00F53CE0" w14:paraId="1D7EDE16" w14:textId="77777777" w:rsidTr="006220E9">
        <w:trPr>
          <w:trHeight w:val="68"/>
        </w:trPr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</w:tcPr>
          <w:p w14:paraId="234AB3D4" w14:textId="77777777" w:rsidR="00F806DB" w:rsidRPr="00F53CE0" w:rsidRDefault="00F806DB" w:rsidP="001A3F3F">
            <w:pPr>
              <w:pStyle w:val="NoSpacing"/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b/>
                <w:bCs/>
                <w:color w:val="000000" w:themeColor="text1"/>
                <w:sz w:val="20"/>
                <w:szCs w:val="20"/>
              </w:rPr>
              <w:t xml:space="preserve">Ilana Shapiro. </w:t>
            </w:r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>"</w:t>
            </w:r>
            <w:proofErr w:type="spellStart"/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>MusAssist</w:t>
            </w:r>
            <w:proofErr w:type="spellEnd"/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 xml:space="preserve">: A Domain Specific Language for Music Notation." </w:t>
            </w:r>
            <w:r w:rsidRPr="00F53CE0">
              <w:rPr>
                <w:rFonts w:ascii="News Gothic MT" w:hAnsi="News Gothic MT" w:cs="Times New Roman"/>
                <w:i/>
                <w:iCs/>
                <w:color w:val="000000" w:themeColor="text1"/>
                <w:sz w:val="20"/>
                <w:szCs w:val="20"/>
              </w:rPr>
              <w:t xml:space="preserve">Proceedings of the International Conference on Technologies for Music Notation and Representation (TENOR’23), </w:t>
            </w:r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>pp. 75-82, Northeastern University, Boston, MA, 2023.</w:t>
            </w:r>
          </w:p>
          <w:p w14:paraId="2C292D45" w14:textId="2E3F48FB" w:rsidR="00FA1DD3" w:rsidRPr="00F53CE0" w:rsidRDefault="00F640CD" w:rsidP="006220E9">
            <w:pPr>
              <w:pStyle w:val="NoSpacing"/>
              <w:numPr>
                <w:ilvl w:val="0"/>
                <w:numId w:val="24"/>
              </w:numPr>
              <w:ind w:left="450" w:hanging="180"/>
              <w:rPr>
                <w:rFonts w:ascii="News Gothic MT" w:hAnsi="News Gothic MT" w:cs="Times New Roman"/>
                <w:color w:val="000000" w:themeColor="text1"/>
                <w:sz w:val="18"/>
                <w:szCs w:val="18"/>
              </w:rPr>
            </w:pPr>
            <w:r w:rsidRPr="00F53CE0">
              <w:rPr>
                <w:rFonts w:ascii="News Gothic MT" w:hAnsi="News Gothic MT" w:cs="Times New Roman"/>
                <w:color w:val="000000" w:themeColor="text1"/>
                <w:sz w:val="18"/>
                <w:szCs w:val="18"/>
              </w:rPr>
              <w:t xml:space="preserve">Created external domain-specific language </w:t>
            </w:r>
            <w:r w:rsidR="00FA1DD3" w:rsidRPr="00F53CE0">
              <w:rPr>
                <w:rFonts w:ascii="News Gothic MT" w:hAnsi="News Gothic MT" w:cs="Times New Roman"/>
                <w:color w:val="000000" w:themeColor="text1"/>
                <w:sz w:val="18"/>
                <w:szCs w:val="18"/>
              </w:rPr>
              <w:t xml:space="preserve">bridging the abstraction gap between music theoretical structures and notation. Wrote Haskell-based compiler to </w:t>
            </w:r>
            <w:proofErr w:type="spellStart"/>
            <w:r w:rsidR="00FA1DD3" w:rsidRPr="00F53CE0">
              <w:rPr>
                <w:rFonts w:ascii="News Gothic MT" w:hAnsi="News Gothic MT" w:cs="Times New Roman"/>
                <w:color w:val="000000" w:themeColor="text1"/>
                <w:sz w:val="18"/>
                <w:szCs w:val="18"/>
              </w:rPr>
              <w:t>MusicXML</w:t>
            </w:r>
            <w:proofErr w:type="spellEnd"/>
            <w:r w:rsidR="00FA1DD3" w:rsidRPr="00F53CE0">
              <w:rPr>
                <w:rFonts w:ascii="News Gothic MT" w:hAnsi="News Gothic MT" w:cs="Times New Roman"/>
                <w:color w:val="000000" w:themeColor="text1"/>
                <w:sz w:val="18"/>
                <w:szCs w:val="18"/>
              </w:rPr>
              <w:t>.</w:t>
            </w:r>
          </w:p>
          <w:p w14:paraId="505B0C59" w14:textId="0BEC2F5A" w:rsidR="00F806DB" w:rsidRPr="00F53CE0" w:rsidRDefault="00F806DB" w:rsidP="001A3F3F">
            <w:pPr>
              <w:pStyle w:val="NoSpacing"/>
              <w:rPr>
                <w:rFonts w:ascii="News Gothic MT" w:hAnsi="News Gothic MT" w:cs="Times New Roman"/>
                <w:b/>
                <w:bCs/>
                <w:color w:val="000000" w:themeColor="text1"/>
                <w:sz w:val="10"/>
                <w:szCs w:val="1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26414E5E" w14:textId="77777777" w:rsidR="00F806DB" w:rsidRPr="00F53CE0" w:rsidRDefault="00F806DB" w:rsidP="00966331">
            <w:pPr>
              <w:pStyle w:val="NoSpacing"/>
              <w:jc w:val="right"/>
              <w:rPr>
                <w:rFonts w:ascii="News Gothic MT" w:hAnsi="News Gothic MT"/>
                <w:sz w:val="18"/>
                <w:szCs w:val="18"/>
              </w:rPr>
            </w:pPr>
            <w:r w:rsidRPr="00F53CE0">
              <w:rPr>
                <w:rFonts w:ascii="News Gothic MT" w:hAnsi="News Gothic MT" w:cs="Times New Roman"/>
                <w:color w:val="000000" w:themeColor="text1"/>
                <w:sz w:val="18"/>
                <w:szCs w:val="18"/>
              </w:rPr>
              <w:t>[</w:t>
            </w:r>
            <w:hyperlink r:id="rId19" w:history="1">
              <w:r w:rsidRPr="00F53CE0">
                <w:rPr>
                  <w:rStyle w:val="Hyperlink"/>
                  <w:rFonts w:ascii="News Gothic MT" w:hAnsi="News Gothic MT" w:cs="Times New Roman"/>
                  <w:sz w:val="18"/>
                  <w:szCs w:val="18"/>
                </w:rPr>
                <w:t>paper3</w:t>
              </w:r>
            </w:hyperlink>
            <w:r w:rsidRPr="00F53CE0">
              <w:rPr>
                <w:rFonts w:ascii="News Gothic MT" w:hAnsi="News Gothic MT"/>
                <w:sz w:val="18"/>
                <w:szCs w:val="18"/>
              </w:rPr>
              <w:t>]</w:t>
            </w:r>
          </w:p>
          <w:p w14:paraId="1BA1631B" w14:textId="77777777" w:rsidR="00B04F9C" w:rsidRPr="00F53CE0" w:rsidRDefault="00B04F9C" w:rsidP="00966331">
            <w:pPr>
              <w:pStyle w:val="NoSpacing"/>
              <w:jc w:val="right"/>
              <w:rPr>
                <w:rFonts w:ascii="News Gothic MT" w:hAnsi="News Gothic MT" w:cs="Times New Roman"/>
                <w:bCs/>
                <w:sz w:val="18"/>
                <w:szCs w:val="18"/>
              </w:rPr>
            </w:pPr>
            <w:r w:rsidRPr="00F53CE0">
              <w:rPr>
                <w:rFonts w:ascii="News Gothic MT" w:hAnsi="News Gothic MT" w:cs="Times New Roman"/>
                <w:bCs/>
                <w:sz w:val="18"/>
                <w:szCs w:val="18"/>
              </w:rPr>
              <w:t>[</w:t>
            </w:r>
            <w:hyperlink r:id="rId20" w:history="1">
              <w:r w:rsidRPr="00F53CE0">
                <w:rPr>
                  <w:rStyle w:val="Hyperlink"/>
                  <w:rFonts w:ascii="News Gothic MT" w:hAnsi="News Gothic MT" w:cs="Times New Roman"/>
                  <w:bCs/>
                  <w:color w:val="0432FF"/>
                  <w:sz w:val="18"/>
                  <w:szCs w:val="18"/>
                </w:rPr>
                <w:t>code</w:t>
              </w:r>
            </w:hyperlink>
            <w:r w:rsidRPr="00F53CE0">
              <w:rPr>
                <w:rFonts w:ascii="News Gothic MT" w:hAnsi="News Gothic MT" w:cs="Times New Roman"/>
                <w:bCs/>
                <w:sz w:val="18"/>
                <w:szCs w:val="18"/>
              </w:rPr>
              <w:t>]</w:t>
            </w:r>
          </w:p>
          <w:p w14:paraId="4FF5A319" w14:textId="555DF313" w:rsidR="00B04F9C" w:rsidRPr="00F53CE0" w:rsidRDefault="00B04F9C" w:rsidP="00966331">
            <w:pPr>
              <w:pStyle w:val="NoSpacing"/>
              <w:jc w:val="right"/>
              <w:rPr>
                <w:rFonts w:ascii="News Gothic MT" w:hAnsi="News Gothic MT" w:cs="Times New Roman"/>
                <w:color w:val="000000" w:themeColor="text1"/>
                <w:sz w:val="18"/>
                <w:szCs w:val="18"/>
              </w:rPr>
            </w:pPr>
            <w:r w:rsidRPr="00F53CE0">
              <w:rPr>
                <w:rFonts w:ascii="News Gothic MT" w:hAnsi="News Gothic MT" w:cs="Times New Roman"/>
                <w:bCs/>
                <w:sz w:val="18"/>
                <w:szCs w:val="18"/>
              </w:rPr>
              <w:t>[</w:t>
            </w:r>
            <w:hyperlink r:id="rId21" w:history="1">
              <w:r w:rsidR="00551141">
                <w:rPr>
                  <w:rStyle w:val="Hyperlink"/>
                  <w:rFonts w:ascii="News Gothic MT" w:hAnsi="News Gothic MT" w:cs="Times New Roman"/>
                  <w:bCs/>
                  <w:sz w:val="18"/>
                  <w:szCs w:val="18"/>
                </w:rPr>
                <w:t>talk</w:t>
              </w:r>
            </w:hyperlink>
            <w:r w:rsidRPr="00F53CE0">
              <w:rPr>
                <w:rFonts w:ascii="News Gothic MT" w:hAnsi="News Gothic MT" w:cs="Times New Roman"/>
                <w:bCs/>
                <w:sz w:val="20"/>
                <w:szCs w:val="20"/>
              </w:rPr>
              <w:t>]</w:t>
            </w:r>
          </w:p>
        </w:tc>
      </w:tr>
      <w:tr w:rsidR="006220E9" w:rsidRPr="00F53CE0" w14:paraId="7E5B27CE" w14:textId="77777777" w:rsidTr="006220E9">
        <w:trPr>
          <w:trHeight w:val="107"/>
        </w:trPr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</w:tcPr>
          <w:p w14:paraId="0EDF76CE" w14:textId="77777777" w:rsidR="00F806DB" w:rsidRPr="00F53CE0" w:rsidRDefault="00F806DB" w:rsidP="001A3F3F">
            <w:pPr>
              <w:pStyle w:val="NoSpacing"/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 xml:space="preserve">Kaitlin Pet, </w:t>
            </w:r>
            <w:r w:rsidRPr="00F53CE0">
              <w:rPr>
                <w:rFonts w:ascii="News Gothic MT" w:hAnsi="News Gothic MT" w:cs="Times New Roman"/>
                <w:b/>
                <w:bCs/>
                <w:color w:val="000000" w:themeColor="text1"/>
                <w:sz w:val="20"/>
                <w:szCs w:val="20"/>
              </w:rPr>
              <w:t>Ilana Shapiro</w:t>
            </w:r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 xml:space="preserve">, and Christopher Raphael. “Virtual Ensemble Assembly: Musicality in Separation.” In </w:t>
            </w:r>
            <w:r w:rsidRPr="00F53CE0">
              <w:rPr>
                <w:rFonts w:ascii="News Gothic MT" w:hAnsi="News Gothic MT" w:cs="Times New Roman"/>
                <w:i/>
                <w:iCs/>
                <w:color w:val="000000" w:themeColor="text1"/>
                <w:sz w:val="20"/>
                <w:szCs w:val="20"/>
              </w:rPr>
              <w:t>Web Audio Conference (WAC’22</w:t>
            </w:r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>), Cannes, France, 2022.</w:t>
            </w:r>
          </w:p>
          <w:p w14:paraId="3FFB8181" w14:textId="769F9A02" w:rsidR="00DC32D7" w:rsidRPr="00F53CE0" w:rsidRDefault="00DC32D7" w:rsidP="00DC32D7">
            <w:pPr>
              <w:pStyle w:val="NoSpacing"/>
              <w:numPr>
                <w:ilvl w:val="0"/>
                <w:numId w:val="24"/>
              </w:numPr>
              <w:ind w:left="450" w:hanging="180"/>
              <w:rPr>
                <w:rFonts w:ascii="News Gothic MT" w:hAnsi="News Gothic MT" w:cs="Times New Roman"/>
                <w:color w:val="000000" w:themeColor="text1"/>
                <w:sz w:val="18"/>
                <w:szCs w:val="18"/>
              </w:rPr>
            </w:pPr>
            <w:r w:rsidRPr="00F53CE0">
              <w:rPr>
                <w:rFonts w:ascii="News Gothic MT" w:hAnsi="News Gothic MT" w:cs="Times New Roman"/>
                <w:color w:val="000000" w:themeColor="text1"/>
                <w:sz w:val="18"/>
                <w:szCs w:val="18"/>
              </w:rPr>
              <w:t>Assisted on Prof. Christopher Raphael’s research at Indiana University Bloomington exploring synchronizing audio tracks without click tracks.</w:t>
            </w:r>
          </w:p>
          <w:p w14:paraId="5AF2E188" w14:textId="04F6D23D" w:rsidR="00F806DB" w:rsidRPr="00F53CE0" w:rsidRDefault="00F806DB" w:rsidP="001A3F3F">
            <w:pPr>
              <w:pStyle w:val="NoSpacing"/>
              <w:rPr>
                <w:rFonts w:ascii="News Gothic MT" w:hAnsi="News Gothic MT" w:cs="Times New Roman"/>
                <w:color w:val="000000" w:themeColor="text1"/>
                <w:sz w:val="10"/>
                <w:szCs w:val="1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32C3031C" w14:textId="5747B5AE" w:rsidR="00F806DB" w:rsidRPr="00F53CE0" w:rsidRDefault="00F806DB" w:rsidP="00966331">
            <w:pPr>
              <w:pStyle w:val="NoSpacing"/>
              <w:jc w:val="right"/>
              <w:rPr>
                <w:rFonts w:ascii="News Gothic MT" w:hAnsi="News Gothic MT" w:cs="Times New Roman"/>
                <w:color w:val="000000" w:themeColor="text1"/>
                <w:sz w:val="18"/>
                <w:szCs w:val="18"/>
              </w:rPr>
            </w:pPr>
            <w:r w:rsidRPr="00F53CE0">
              <w:rPr>
                <w:rFonts w:ascii="News Gothic MT" w:hAnsi="News Gothic MT" w:cs="Times New Roman"/>
                <w:bCs/>
                <w:color w:val="000000" w:themeColor="text1"/>
                <w:sz w:val="18"/>
                <w:szCs w:val="18"/>
              </w:rPr>
              <w:t>[</w:t>
            </w:r>
            <w:hyperlink r:id="rId22" w:history="1">
              <w:r w:rsidRPr="00F53CE0">
                <w:rPr>
                  <w:rStyle w:val="Hyperlink"/>
                  <w:rFonts w:ascii="News Gothic MT" w:hAnsi="News Gothic MT" w:cs="Times New Roman"/>
                  <w:bCs/>
                  <w:color w:val="0432FF"/>
                  <w:sz w:val="18"/>
                  <w:szCs w:val="18"/>
                </w:rPr>
                <w:t>paper2</w:t>
              </w:r>
            </w:hyperlink>
            <w:r w:rsidRPr="00F53CE0">
              <w:rPr>
                <w:rFonts w:ascii="News Gothic MT" w:hAnsi="News Gothic MT"/>
                <w:sz w:val="18"/>
                <w:szCs w:val="18"/>
              </w:rPr>
              <w:t>]</w:t>
            </w:r>
            <w:r w:rsidR="00B04F9C" w:rsidRPr="00F53CE0">
              <w:rPr>
                <w:rFonts w:ascii="News Gothic MT" w:hAnsi="News Gothic MT" w:cs="Times New Roman"/>
                <w:bCs/>
                <w:sz w:val="18"/>
                <w:szCs w:val="18"/>
              </w:rPr>
              <w:t xml:space="preserve"> [</w:t>
            </w:r>
            <w:hyperlink r:id="rId23" w:history="1">
              <w:r w:rsidR="00B04F9C" w:rsidRPr="00F53CE0">
                <w:rPr>
                  <w:rStyle w:val="Hyperlink"/>
                  <w:rFonts w:ascii="News Gothic MT" w:hAnsi="News Gothic MT" w:cs="Times New Roman"/>
                  <w:bCs/>
                  <w:sz w:val="18"/>
                  <w:szCs w:val="18"/>
                </w:rPr>
                <w:t>code</w:t>
              </w:r>
            </w:hyperlink>
            <w:r w:rsidR="00B04F9C" w:rsidRPr="00F53CE0">
              <w:rPr>
                <w:rFonts w:ascii="News Gothic MT" w:hAnsi="News Gothic MT" w:cs="Times New Roman"/>
                <w:bCs/>
                <w:sz w:val="18"/>
                <w:szCs w:val="18"/>
              </w:rPr>
              <w:t>]</w:t>
            </w:r>
          </w:p>
        </w:tc>
      </w:tr>
      <w:tr w:rsidR="006220E9" w:rsidRPr="00F53CE0" w14:paraId="6E0C4CCB" w14:textId="77777777" w:rsidTr="001F62EA">
        <w:trPr>
          <w:trHeight w:val="89"/>
        </w:trPr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</w:tcPr>
          <w:p w14:paraId="124B041E" w14:textId="77777777" w:rsidR="00F806DB" w:rsidRPr="00F53CE0" w:rsidRDefault="00F806DB" w:rsidP="001A3F3F">
            <w:pPr>
              <w:pStyle w:val="NoSpacing"/>
              <w:rPr>
                <w:rFonts w:ascii="News Gothic MT" w:hAnsi="News Gothic MT"/>
                <w:color w:val="000000" w:themeColor="text1"/>
                <w:sz w:val="20"/>
                <w:szCs w:val="20"/>
              </w:rPr>
            </w:pPr>
            <w:r w:rsidRPr="00F53CE0">
              <w:rPr>
                <w:rFonts w:ascii="News Gothic MT" w:hAnsi="News Gothic MT"/>
                <w:b/>
                <w:bCs/>
                <w:color w:val="000000" w:themeColor="text1"/>
                <w:sz w:val="20"/>
                <w:szCs w:val="20"/>
              </w:rPr>
              <w:t>Ilana Shapiro</w:t>
            </w:r>
            <w:r w:rsidRPr="00F53CE0">
              <w:rPr>
                <w:rFonts w:ascii="News Gothic MT" w:hAnsi="News Gothic MT"/>
                <w:color w:val="000000" w:themeColor="text1"/>
                <w:sz w:val="20"/>
                <w:szCs w:val="20"/>
              </w:rPr>
              <w:t xml:space="preserve"> and Mark Huber. “Markov Chains for Computer Music Generation.” In </w:t>
            </w:r>
            <w:r w:rsidRPr="00F53CE0">
              <w:rPr>
                <w:rFonts w:ascii="News Gothic MT" w:hAnsi="News Gothic MT"/>
                <w:i/>
                <w:iCs/>
                <w:color w:val="000000" w:themeColor="text1"/>
                <w:sz w:val="20"/>
                <w:szCs w:val="20"/>
              </w:rPr>
              <w:t>Journal of Humanistic Mathematics, Volume 11 Issue 2 (July 2021), pp. 167-195</w:t>
            </w:r>
            <w:r w:rsidRPr="00F53CE0">
              <w:rPr>
                <w:rFonts w:ascii="News Gothic MT" w:hAnsi="News Gothic MT"/>
                <w:color w:val="000000" w:themeColor="text1"/>
                <w:sz w:val="20"/>
                <w:szCs w:val="20"/>
              </w:rPr>
              <w:t>.</w:t>
            </w:r>
          </w:p>
          <w:p w14:paraId="53DC4FA3" w14:textId="7A80B2C7" w:rsidR="005A75C3" w:rsidRPr="00F53CE0" w:rsidRDefault="005A75C3" w:rsidP="005A75C3">
            <w:pPr>
              <w:pStyle w:val="NoSpacing"/>
              <w:numPr>
                <w:ilvl w:val="0"/>
                <w:numId w:val="24"/>
              </w:numPr>
              <w:ind w:left="450" w:hanging="180"/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color w:val="000000" w:themeColor="text1"/>
                <w:sz w:val="18"/>
                <w:szCs w:val="18"/>
              </w:rPr>
              <w:t>Created a novel system of Markov chains using inverse transform sampling, enabling end-users to rapidly generate musical sketches.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4C501FC1" w14:textId="77777777" w:rsidR="00F806DB" w:rsidRPr="00F53CE0" w:rsidRDefault="00F806DB" w:rsidP="00966331">
            <w:pPr>
              <w:pStyle w:val="NoSpacing"/>
              <w:jc w:val="right"/>
              <w:rPr>
                <w:rFonts w:ascii="News Gothic MT" w:hAnsi="News Gothic MT"/>
                <w:sz w:val="18"/>
                <w:szCs w:val="18"/>
              </w:rPr>
            </w:pPr>
            <w:r w:rsidRPr="00F53CE0">
              <w:rPr>
                <w:rFonts w:ascii="News Gothic MT" w:hAnsi="News Gothic MT" w:cs="Times New Roman"/>
                <w:color w:val="000000" w:themeColor="text1"/>
                <w:sz w:val="18"/>
                <w:szCs w:val="18"/>
              </w:rPr>
              <w:t>[</w:t>
            </w:r>
            <w:hyperlink r:id="rId24" w:history="1">
              <w:r w:rsidRPr="00F53CE0">
                <w:rPr>
                  <w:rStyle w:val="Hyperlink"/>
                  <w:rFonts w:ascii="News Gothic MT" w:hAnsi="News Gothic MT" w:cs="Times New Roman"/>
                  <w:bCs/>
                  <w:color w:val="0432FF"/>
                  <w:sz w:val="18"/>
                  <w:szCs w:val="18"/>
                </w:rPr>
                <w:t>paper1</w:t>
              </w:r>
            </w:hyperlink>
            <w:r w:rsidRPr="00F53CE0">
              <w:rPr>
                <w:rFonts w:ascii="News Gothic MT" w:hAnsi="News Gothic MT"/>
                <w:sz w:val="18"/>
                <w:szCs w:val="18"/>
              </w:rPr>
              <w:t>]</w:t>
            </w:r>
          </w:p>
          <w:p w14:paraId="45E7F0C3" w14:textId="4E3F8800" w:rsidR="006220E9" w:rsidRPr="00F53CE0" w:rsidRDefault="006220E9" w:rsidP="00966331">
            <w:pPr>
              <w:pStyle w:val="NoSpacing"/>
              <w:jc w:val="right"/>
              <w:rPr>
                <w:rFonts w:ascii="News Gothic MT" w:hAnsi="News Gothic MT" w:cs="Times New Roman"/>
                <w:color w:val="000000" w:themeColor="text1"/>
                <w:sz w:val="18"/>
                <w:szCs w:val="18"/>
              </w:rPr>
            </w:pPr>
            <w:r w:rsidRPr="00F53CE0">
              <w:rPr>
                <w:rFonts w:ascii="News Gothic MT" w:hAnsi="News Gothic MT" w:cs="Times New Roman"/>
                <w:bCs/>
                <w:sz w:val="18"/>
                <w:szCs w:val="18"/>
              </w:rPr>
              <w:t>[</w:t>
            </w:r>
            <w:hyperlink r:id="rId25" w:history="1">
              <w:r w:rsidRPr="00F53CE0">
                <w:rPr>
                  <w:rStyle w:val="Hyperlink"/>
                  <w:rFonts w:ascii="News Gothic MT" w:hAnsi="News Gothic MT" w:cs="Times New Roman"/>
                  <w:bCs/>
                  <w:color w:val="0432FF"/>
                  <w:sz w:val="18"/>
                  <w:szCs w:val="18"/>
                </w:rPr>
                <w:t>code</w:t>
              </w:r>
            </w:hyperlink>
            <w:r w:rsidRPr="00F53CE0">
              <w:rPr>
                <w:rFonts w:ascii="News Gothic MT" w:hAnsi="News Gothic MT" w:cs="Times New Roman"/>
                <w:bCs/>
                <w:sz w:val="18"/>
                <w:szCs w:val="18"/>
              </w:rPr>
              <w:t>]</w:t>
            </w:r>
          </w:p>
        </w:tc>
      </w:tr>
    </w:tbl>
    <w:p w14:paraId="6793E2EC" w14:textId="77777777" w:rsidR="00232D4C" w:rsidRPr="001F62EA" w:rsidRDefault="00232D4C" w:rsidP="00E65CFC">
      <w:pPr>
        <w:rPr>
          <w:rFonts w:ascii="News Gothic MT" w:hAnsi="News Gothic MT" w:cs="Times New Roman"/>
          <w:b/>
          <w:bCs/>
          <w:noProof/>
          <w:color w:val="548DD4" w:themeColor="text2" w:themeTint="99"/>
          <w:sz w:val="10"/>
          <w:szCs w:val="10"/>
        </w:rPr>
      </w:pPr>
    </w:p>
    <w:p w14:paraId="5195A310" w14:textId="1E98D0ED" w:rsidR="00E65CFC" w:rsidRPr="00F53CE0" w:rsidRDefault="00E65CFC" w:rsidP="00E65CFC">
      <w:pPr>
        <w:rPr>
          <w:rFonts w:ascii="News Gothic MT" w:hAnsi="News Gothic MT" w:cs="Times New Roman"/>
          <w:b/>
          <w:bCs/>
          <w:noProof/>
          <w:color w:val="548DD4" w:themeColor="text2" w:themeTint="99"/>
        </w:rPr>
      </w:pPr>
      <w:r w:rsidRPr="00F53CE0">
        <w:rPr>
          <w:rFonts w:ascii="News Gothic MT" w:hAnsi="News Gothic MT" w:cs="Times New Roman"/>
          <w:b/>
          <w:bCs/>
          <w:noProof/>
          <w:color w:val="548DD4" w:themeColor="text2" w:themeTint="99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49D7BAB" wp14:editId="1937224F">
                <wp:simplePos x="0" y="0"/>
                <wp:positionH relativeFrom="column">
                  <wp:posOffset>1375719</wp:posOffset>
                </wp:positionH>
                <wp:positionV relativeFrom="paragraph">
                  <wp:posOffset>83442</wp:posOffset>
                </wp:positionV>
                <wp:extent cx="4552795" cy="0"/>
                <wp:effectExtent l="0" t="0" r="6985" b="12700"/>
                <wp:wrapNone/>
                <wp:docPr id="1841284386" name="Straight Connector 1841284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527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F54D4B" id="Straight Connector 1841284386" o:spid="_x0000_s1026" style="position:absolute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8.3pt,6.55pt" to="466.8pt,6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" strokecolor="black [3040]"/>
            </w:pict>
          </mc:Fallback>
        </mc:AlternateContent>
      </w:r>
      <w:r w:rsidRPr="00F53CE0">
        <w:rPr>
          <w:rFonts w:ascii="News Gothic MT" w:hAnsi="News Gothic MT" w:cs="Times New Roman"/>
          <w:b/>
          <w:bCs/>
          <w:noProof/>
          <w:color w:val="548DD4" w:themeColor="text2" w:themeTint="99"/>
        </w:rPr>
        <w:t>ACADEMIC THESES</w:t>
      </w:r>
    </w:p>
    <w:tbl>
      <w:tblPr>
        <w:tblStyle w:val="TableGrid"/>
        <w:tblW w:w="93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48"/>
        <w:gridCol w:w="812"/>
      </w:tblGrid>
      <w:tr w:rsidR="00E66872" w:rsidRPr="00F53CE0" w14:paraId="229368DD" w14:textId="77777777" w:rsidTr="004F4944">
        <w:trPr>
          <w:trHeight w:val="135"/>
        </w:trPr>
        <w:tc>
          <w:tcPr>
            <w:tcW w:w="8548" w:type="dxa"/>
            <w:tcBorders>
              <w:top w:val="nil"/>
              <w:left w:val="nil"/>
              <w:bottom w:val="nil"/>
              <w:right w:val="nil"/>
            </w:tcBorders>
          </w:tcPr>
          <w:p w14:paraId="3389E861" w14:textId="77777777" w:rsidR="00717485" w:rsidRPr="00F53CE0" w:rsidRDefault="00717485" w:rsidP="008821BE">
            <w:pPr>
              <w:pStyle w:val="NoSpacing"/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b/>
                <w:bCs/>
                <w:color w:val="000000" w:themeColor="text1"/>
                <w:sz w:val="20"/>
                <w:szCs w:val="20"/>
              </w:rPr>
              <w:t>Ilana Shapiro</w:t>
            </w:r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 xml:space="preserve">. 2022. </w:t>
            </w:r>
            <w:proofErr w:type="spellStart"/>
            <w:r w:rsidRPr="00F53CE0">
              <w:rPr>
                <w:rFonts w:ascii="News Gothic MT" w:hAnsi="News Gothic MT" w:cs="Times New Roman"/>
                <w:i/>
                <w:iCs/>
                <w:color w:val="000000" w:themeColor="text1"/>
                <w:sz w:val="20"/>
                <w:szCs w:val="20"/>
              </w:rPr>
              <w:t>MusAssist</w:t>
            </w:r>
            <w:proofErr w:type="spellEnd"/>
            <w:r w:rsidRPr="00F53CE0">
              <w:rPr>
                <w:rFonts w:ascii="News Gothic MT" w:hAnsi="News Gothic MT" w:cs="Times New Roman"/>
                <w:i/>
                <w:iCs/>
                <w:color w:val="000000" w:themeColor="text1"/>
                <w:sz w:val="20"/>
                <w:szCs w:val="20"/>
              </w:rPr>
              <w:t>: A Domain Specific Language for Music Notation</w:t>
            </w:r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>. Bachelor’s thesis. Pomona College.</w:t>
            </w:r>
          </w:p>
          <w:p w14:paraId="6D61010C" w14:textId="40EEA036" w:rsidR="00FA1DD3" w:rsidRPr="00F53CE0" w:rsidRDefault="00FA1DD3" w:rsidP="00B04F9C">
            <w:pPr>
              <w:pStyle w:val="NoSpacing"/>
              <w:numPr>
                <w:ilvl w:val="0"/>
                <w:numId w:val="24"/>
              </w:numPr>
              <w:ind w:left="450" w:hanging="180"/>
              <w:rPr>
                <w:rFonts w:ascii="News Gothic MT" w:hAnsi="News Gothic MT" w:cs="Times New Roman"/>
                <w:color w:val="000000" w:themeColor="text1"/>
                <w:sz w:val="18"/>
                <w:szCs w:val="18"/>
              </w:rPr>
            </w:pPr>
            <w:r w:rsidRPr="00F53CE0">
              <w:rPr>
                <w:rFonts w:ascii="News Gothic MT" w:hAnsi="News Gothic MT" w:cs="Times New Roman"/>
                <w:color w:val="000000" w:themeColor="text1"/>
                <w:sz w:val="18"/>
                <w:szCs w:val="18"/>
              </w:rPr>
              <w:lastRenderedPageBreak/>
              <w:t xml:space="preserve">Created </w:t>
            </w:r>
            <w:r w:rsidR="00F640CD" w:rsidRPr="00F53CE0">
              <w:rPr>
                <w:rFonts w:ascii="News Gothic MT" w:hAnsi="News Gothic MT" w:cs="Times New Roman"/>
                <w:color w:val="000000" w:themeColor="text1"/>
                <w:sz w:val="18"/>
                <w:szCs w:val="18"/>
              </w:rPr>
              <w:t xml:space="preserve">external </w:t>
            </w:r>
            <w:r w:rsidRPr="00F53CE0">
              <w:rPr>
                <w:rFonts w:ascii="News Gothic MT" w:hAnsi="News Gothic MT" w:cs="Times New Roman"/>
                <w:color w:val="000000" w:themeColor="text1"/>
                <w:sz w:val="18"/>
                <w:szCs w:val="18"/>
              </w:rPr>
              <w:t xml:space="preserve">domain-specific language bridging the abstraction gap between music theoretical structures and notation. Wrote Haskell-based compiler to </w:t>
            </w:r>
            <w:proofErr w:type="spellStart"/>
            <w:r w:rsidRPr="00F53CE0">
              <w:rPr>
                <w:rFonts w:ascii="News Gothic MT" w:hAnsi="News Gothic MT" w:cs="Times New Roman"/>
                <w:color w:val="000000" w:themeColor="text1"/>
                <w:sz w:val="18"/>
                <w:szCs w:val="18"/>
              </w:rPr>
              <w:t>MusicXML</w:t>
            </w:r>
            <w:proofErr w:type="spellEnd"/>
            <w:r w:rsidRPr="00F53CE0">
              <w:rPr>
                <w:rFonts w:ascii="News Gothic MT" w:hAnsi="News Gothic MT" w:cs="Times New Roman"/>
                <w:color w:val="000000" w:themeColor="text1"/>
                <w:sz w:val="18"/>
                <w:szCs w:val="18"/>
              </w:rPr>
              <w:t>.</w:t>
            </w:r>
          </w:p>
          <w:p w14:paraId="34A7AA81" w14:textId="20098A73" w:rsidR="00F806DB" w:rsidRPr="00F53CE0" w:rsidRDefault="00F806DB" w:rsidP="008821BE">
            <w:pPr>
              <w:pStyle w:val="NoSpacing"/>
              <w:rPr>
                <w:rFonts w:ascii="News Gothic MT" w:hAnsi="News Gothic MT" w:cs="Times New Roman"/>
                <w:color w:val="000000" w:themeColor="text1"/>
                <w:sz w:val="10"/>
                <w:szCs w:val="10"/>
              </w:rPr>
            </w:pP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</w:tcPr>
          <w:p w14:paraId="20778A27" w14:textId="77777777" w:rsidR="00B04F9C" w:rsidRPr="00F53CE0" w:rsidRDefault="00717485" w:rsidP="00D6603B">
            <w:pPr>
              <w:pStyle w:val="NoSpacing"/>
              <w:tabs>
                <w:tab w:val="center" w:pos="718"/>
                <w:tab w:val="right" w:pos="1437"/>
              </w:tabs>
              <w:jc w:val="right"/>
              <w:rPr>
                <w:rFonts w:ascii="News Gothic MT" w:hAnsi="News Gothic MT" w:cs="Times New Roman"/>
                <w:color w:val="000000" w:themeColor="text1"/>
                <w:sz w:val="18"/>
                <w:szCs w:val="18"/>
              </w:rPr>
            </w:pPr>
            <w:r w:rsidRPr="00F53CE0">
              <w:rPr>
                <w:rFonts w:ascii="News Gothic MT" w:hAnsi="News Gothic MT" w:cs="Times New Roman"/>
                <w:color w:val="000000" w:themeColor="text1"/>
                <w:sz w:val="18"/>
                <w:szCs w:val="18"/>
              </w:rPr>
              <w:lastRenderedPageBreak/>
              <w:t>[</w:t>
            </w:r>
            <w:hyperlink r:id="rId26" w:history="1">
              <w:r w:rsidRPr="00F53CE0">
                <w:rPr>
                  <w:rStyle w:val="Hyperlink"/>
                  <w:rFonts w:ascii="News Gothic MT" w:hAnsi="News Gothic MT" w:cs="Times New Roman"/>
                  <w:color w:val="0432FF"/>
                  <w:sz w:val="18"/>
                  <w:szCs w:val="18"/>
                </w:rPr>
                <w:t>thesis2</w:t>
              </w:r>
            </w:hyperlink>
            <w:r w:rsidRPr="00F53CE0">
              <w:rPr>
                <w:rFonts w:ascii="News Gothic MT" w:hAnsi="News Gothic MT" w:cs="Times New Roman"/>
                <w:color w:val="000000" w:themeColor="text1"/>
                <w:sz w:val="18"/>
                <w:szCs w:val="18"/>
              </w:rPr>
              <w:t>]</w:t>
            </w:r>
          </w:p>
          <w:p w14:paraId="6E37379A" w14:textId="77777777" w:rsidR="00B04F9C" w:rsidRPr="00F53CE0" w:rsidRDefault="00B04F9C" w:rsidP="00D6603B">
            <w:pPr>
              <w:pStyle w:val="NoSpacing"/>
              <w:tabs>
                <w:tab w:val="center" w:pos="718"/>
                <w:tab w:val="right" w:pos="1437"/>
              </w:tabs>
              <w:jc w:val="right"/>
              <w:rPr>
                <w:rFonts w:ascii="News Gothic MT" w:hAnsi="News Gothic MT" w:cs="Times New Roman"/>
                <w:bCs/>
                <w:sz w:val="18"/>
                <w:szCs w:val="18"/>
              </w:rPr>
            </w:pPr>
            <w:r w:rsidRPr="00F53CE0">
              <w:rPr>
                <w:rFonts w:ascii="News Gothic MT" w:hAnsi="News Gothic MT" w:cs="Times New Roman"/>
                <w:bCs/>
                <w:sz w:val="18"/>
                <w:szCs w:val="18"/>
              </w:rPr>
              <w:t>[</w:t>
            </w:r>
            <w:hyperlink r:id="rId27" w:history="1">
              <w:r w:rsidRPr="00F53CE0">
                <w:rPr>
                  <w:rStyle w:val="Hyperlink"/>
                  <w:rFonts w:ascii="News Gothic MT" w:hAnsi="News Gothic MT" w:cs="Times New Roman"/>
                  <w:bCs/>
                  <w:color w:val="0432FF"/>
                  <w:sz w:val="18"/>
                  <w:szCs w:val="18"/>
                </w:rPr>
                <w:t>code</w:t>
              </w:r>
            </w:hyperlink>
            <w:r w:rsidRPr="00F53CE0">
              <w:rPr>
                <w:rFonts w:ascii="News Gothic MT" w:hAnsi="News Gothic MT" w:cs="Times New Roman"/>
                <w:bCs/>
                <w:sz w:val="18"/>
                <w:szCs w:val="18"/>
              </w:rPr>
              <w:t>]</w:t>
            </w:r>
          </w:p>
          <w:p w14:paraId="61E4D384" w14:textId="4F93A53F" w:rsidR="00717485" w:rsidRPr="00F53CE0" w:rsidRDefault="00B04F9C" w:rsidP="00D6603B">
            <w:pPr>
              <w:pStyle w:val="NoSpacing"/>
              <w:tabs>
                <w:tab w:val="center" w:pos="718"/>
                <w:tab w:val="right" w:pos="1437"/>
              </w:tabs>
              <w:jc w:val="right"/>
              <w:rPr>
                <w:rFonts w:ascii="News Gothic MT" w:hAnsi="News Gothic MT" w:cs="Times New Roman"/>
                <w:color w:val="000000" w:themeColor="text1"/>
                <w:sz w:val="18"/>
                <w:szCs w:val="18"/>
              </w:rPr>
            </w:pPr>
            <w:r w:rsidRPr="00F53CE0">
              <w:rPr>
                <w:rFonts w:ascii="News Gothic MT" w:hAnsi="News Gothic MT" w:cs="Times New Roman"/>
                <w:bCs/>
                <w:sz w:val="18"/>
                <w:szCs w:val="18"/>
              </w:rPr>
              <w:lastRenderedPageBreak/>
              <w:t>[</w:t>
            </w:r>
            <w:hyperlink r:id="rId28" w:history="1">
              <w:r w:rsidRPr="00F53CE0">
                <w:rPr>
                  <w:rStyle w:val="Hyperlink"/>
                  <w:rFonts w:ascii="News Gothic MT" w:hAnsi="News Gothic MT" w:cs="Times New Roman"/>
                  <w:bCs/>
                  <w:sz w:val="18"/>
                  <w:szCs w:val="18"/>
                </w:rPr>
                <w:t>demo</w:t>
              </w:r>
            </w:hyperlink>
            <w:r w:rsidRPr="00F53CE0">
              <w:rPr>
                <w:rFonts w:ascii="News Gothic MT" w:hAnsi="News Gothic MT" w:cs="Times New Roman"/>
                <w:bCs/>
                <w:sz w:val="20"/>
                <w:szCs w:val="20"/>
              </w:rPr>
              <w:t>]</w:t>
            </w:r>
            <w:r w:rsidRPr="00F53CE0">
              <w:rPr>
                <w:rFonts w:ascii="News Gothic MT" w:hAnsi="News Gothic MT" w:cs="Times New Roman"/>
                <w:b/>
                <w:bCs/>
                <w:sz w:val="20"/>
                <w:szCs w:val="20"/>
              </w:rPr>
              <w:t xml:space="preserve"> </w:t>
            </w:r>
            <w:r w:rsidR="00717485" w:rsidRPr="00F53CE0">
              <w:rPr>
                <w:rFonts w:ascii="News Gothic MT" w:hAnsi="News Gothic MT" w:cs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F806DB" w:rsidRPr="00F53CE0" w14:paraId="43BA237C" w14:textId="77777777" w:rsidTr="004F4944">
        <w:trPr>
          <w:trHeight w:val="441"/>
        </w:trPr>
        <w:tc>
          <w:tcPr>
            <w:tcW w:w="8548" w:type="dxa"/>
            <w:tcBorders>
              <w:top w:val="nil"/>
              <w:left w:val="nil"/>
              <w:bottom w:val="nil"/>
              <w:right w:val="nil"/>
            </w:tcBorders>
          </w:tcPr>
          <w:p w14:paraId="365956DA" w14:textId="77777777" w:rsidR="00F806DB" w:rsidRPr="00F53CE0" w:rsidRDefault="00F806DB" w:rsidP="008821BE">
            <w:pPr>
              <w:pStyle w:val="NoSpacing"/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b/>
                <w:bCs/>
                <w:color w:val="000000" w:themeColor="text1"/>
                <w:sz w:val="20"/>
                <w:szCs w:val="20"/>
              </w:rPr>
              <w:lastRenderedPageBreak/>
              <w:t>Ilana Shapiro</w:t>
            </w:r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 xml:space="preserve">. 2022. </w:t>
            </w:r>
            <w:r w:rsidRPr="00F53CE0">
              <w:rPr>
                <w:rFonts w:ascii="News Gothic MT" w:hAnsi="News Gothic MT" w:cs="Times New Roman"/>
                <w:i/>
                <w:iCs/>
                <w:color w:val="000000" w:themeColor="text1"/>
                <w:sz w:val="20"/>
                <w:szCs w:val="20"/>
              </w:rPr>
              <w:t>Mieczys</w:t>
            </w:r>
            <w:r w:rsidRPr="00F53CE0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ł</w:t>
            </w:r>
            <w:r w:rsidRPr="00F53CE0">
              <w:rPr>
                <w:rFonts w:ascii="News Gothic MT" w:hAnsi="News Gothic MT" w:cs="Times New Roman"/>
                <w:i/>
                <w:iCs/>
                <w:color w:val="000000" w:themeColor="text1"/>
                <w:sz w:val="20"/>
                <w:szCs w:val="20"/>
              </w:rPr>
              <w:t>aw Weinberg: Music Transcending Tragedy</w:t>
            </w:r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>. Bachelor’s thesis. Pomona College.</w:t>
            </w:r>
          </w:p>
          <w:p w14:paraId="7FD0D79A" w14:textId="1517C63B" w:rsidR="00FA1DD3" w:rsidRPr="00F53CE0" w:rsidRDefault="00DC32D7" w:rsidP="00B04F9C">
            <w:pPr>
              <w:pStyle w:val="NoSpacing"/>
              <w:numPr>
                <w:ilvl w:val="0"/>
                <w:numId w:val="24"/>
              </w:numPr>
              <w:ind w:left="450" w:hanging="180"/>
              <w:rPr>
                <w:rFonts w:ascii="News Gothic MT" w:hAnsi="News Gothic MT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F53CE0">
              <w:rPr>
                <w:rFonts w:ascii="News Gothic MT" w:hAnsi="News Gothic MT" w:cs="Times New Roman"/>
                <w:color w:val="000000" w:themeColor="text1"/>
                <w:sz w:val="18"/>
                <w:szCs w:val="18"/>
              </w:rPr>
              <w:t>Wrote extensive</w:t>
            </w:r>
            <w:r w:rsidR="00FA1DD3" w:rsidRPr="00F53CE0">
              <w:rPr>
                <w:rFonts w:ascii="News Gothic MT" w:hAnsi="News Gothic MT" w:cs="Times New Roman"/>
                <w:color w:val="000000" w:themeColor="text1"/>
                <w:sz w:val="18"/>
                <w:szCs w:val="18"/>
              </w:rPr>
              <w:t xml:space="preserve"> musicology thesis examining narrative and memory in Weinberg’s </w:t>
            </w:r>
            <w:r w:rsidR="00FA1DD3" w:rsidRPr="00F53CE0">
              <w:rPr>
                <w:rFonts w:ascii="News Gothic MT" w:hAnsi="News Gothic MT" w:cs="Times New Roman"/>
                <w:i/>
                <w:iCs/>
                <w:color w:val="000000" w:themeColor="text1"/>
                <w:sz w:val="18"/>
                <w:szCs w:val="18"/>
              </w:rPr>
              <w:t>Kaddish</w:t>
            </w:r>
            <w:r w:rsidR="00FA1DD3" w:rsidRPr="00F53CE0">
              <w:rPr>
                <w:rFonts w:ascii="News Gothic MT" w:hAnsi="News Gothic MT" w:cs="Times New Roman"/>
                <w:color w:val="000000" w:themeColor="text1"/>
                <w:sz w:val="18"/>
                <w:szCs w:val="18"/>
              </w:rPr>
              <w:t xml:space="preserve"> Symphony. Presented flute recital of my transcriptions of Weinberg’s cello works.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</w:tcPr>
          <w:p w14:paraId="09EC27A9" w14:textId="107D419C" w:rsidR="00F806DB" w:rsidRPr="00F53CE0" w:rsidRDefault="00F806DB" w:rsidP="00D6603B">
            <w:pPr>
              <w:pStyle w:val="NoSpacing"/>
              <w:tabs>
                <w:tab w:val="center" w:pos="718"/>
                <w:tab w:val="right" w:pos="1437"/>
              </w:tabs>
              <w:jc w:val="right"/>
              <w:rPr>
                <w:rFonts w:ascii="News Gothic MT" w:hAnsi="News Gothic MT" w:cs="Times New Roman"/>
                <w:color w:val="000000" w:themeColor="text1"/>
                <w:sz w:val="18"/>
                <w:szCs w:val="18"/>
              </w:rPr>
            </w:pPr>
            <w:r w:rsidRPr="00F53CE0">
              <w:rPr>
                <w:rFonts w:ascii="News Gothic MT" w:hAnsi="News Gothic MT" w:cs="Times New Roman"/>
                <w:bCs/>
                <w:color w:val="000000" w:themeColor="text1"/>
                <w:sz w:val="18"/>
                <w:szCs w:val="18"/>
              </w:rPr>
              <w:t>[</w:t>
            </w:r>
            <w:hyperlink r:id="rId29" w:history="1">
              <w:r w:rsidRPr="00F53CE0">
                <w:rPr>
                  <w:rStyle w:val="Hyperlink"/>
                  <w:rFonts w:ascii="News Gothic MT" w:hAnsi="News Gothic MT" w:cs="Times New Roman"/>
                  <w:bCs/>
                  <w:color w:val="0432FF"/>
                  <w:sz w:val="18"/>
                  <w:szCs w:val="18"/>
                </w:rPr>
                <w:t>thesis1</w:t>
              </w:r>
            </w:hyperlink>
            <w:r w:rsidRPr="00F53CE0">
              <w:rPr>
                <w:rFonts w:ascii="News Gothic MT" w:hAnsi="News Gothic MT" w:cs="Times New Roman"/>
                <w:bCs/>
                <w:color w:val="000000" w:themeColor="text1"/>
                <w:sz w:val="18"/>
                <w:szCs w:val="18"/>
              </w:rPr>
              <w:t>]           [</w:t>
            </w:r>
            <w:hyperlink r:id="rId30" w:history="1">
              <w:r w:rsidRPr="00F53CE0">
                <w:rPr>
                  <w:rStyle w:val="Hyperlink"/>
                  <w:rFonts w:ascii="News Gothic MT" w:hAnsi="News Gothic MT" w:cs="Times New Roman"/>
                  <w:bCs/>
                  <w:color w:val="0432FF"/>
                  <w:sz w:val="18"/>
                  <w:szCs w:val="18"/>
                </w:rPr>
                <w:t>recital</w:t>
              </w:r>
            </w:hyperlink>
            <w:r w:rsidRPr="00F53CE0">
              <w:rPr>
                <w:rFonts w:ascii="News Gothic MT" w:hAnsi="News Gothic MT"/>
                <w:sz w:val="18"/>
                <w:szCs w:val="18"/>
              </w:rPr>
              <w:t>]</w:t>
            </w:r>
          </w:p>
        </w:tc>
      </w:tr>
    </w:tbl>
    <w:p w14:paraId="15C805F0" w14:textId="77777777" w:rsidR="00E65CFC" w:rsidRPr="00F53CE0" w:rsidRDefault="00E65CFC" w:rsidP="00E65CFC">
      <w:pPr>
        <w:rPr>
          <w:rFonts w:ascii="News Gothic MT" w:hAnsi="News Gothic MT" w:cs="Times New Roman"/>
          <w:b/>
          <w:bCs/>
          <w:noProof/>
          <w:color w:val="548DD4" w:themeColor="text2" w:themeTint="99"/>
          <w:sz w:val="10"/>
          <w:szCs w:val="10"/>
        </w:rPr>
      </w:pPr>
    </w:p>
    <w:p w14:paraId="61E28E02" w14:textId="0BC81486" w:rsidR="00E65CFC" w:rsidRPr="00F53CE0" w:rsidRDefault="00E65CFC" w:rsidP="00E65CFC">
      <w:pPr>
        <w:rPr>
          <w:rFonts w:ascii="News Gothic MT" w:hAnsi="News Gothic MT" w:cs="Times New Roman"/>
          <w:b/>
          <w:bCs/>
          <w:noProof/>
          <w:color w:val="548DD4" w:themeColor="text2" w:themeTint="99"/>
        </w:rPr>
      </w:pPr>
      <w:r w:rsidRPr="00F53CE0">
        <w:rPr>
          <w:rFonts w:ascii="News Gothic MT" w:hAnsi="News Gothic MT" w:cs="Times New Roman"/>
          <w:b/>
          <w:bCs/>
          <w:noProof/>
          <w:color w:val="548DD4" w:themeColor="text2" w:themeTint="99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B6ED31E" wp14:editId="1407D6CC">
                <wp:simplePos x="0" y="0"/>
                <wp:positionH relativeFrom="column">
                  <wp:posOffset>2117124</wp:posOffset>
                </wp:positionH>
                <wp:positionV relativeFrom="paragraph">
                  <wp:posOffset>79289</wp:posOffset>
                </wp:positionV>
                <wp:extent cx="3810910" cy="0"/>
                <wp:effectExtent l="0" t="0" r="12065" b="12700"/>
                <wp:wrapNone/>
                <wp:docPr id="1478339442" name="Straight Connector 1478339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9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600F33" id="Straight Connector 1478339442" o:spid="_x0000_s1026" style="position:absolute;flip: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6.7pt,6.25pt" to="466.75pt,6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" strokecolor="black [3040]"/>
            </w:pict>
          </mc:Fallback>
        </mc:AlternateContent>
      </w:r>
      <w:r w:rsidRPr="00F53CE0">
        <w:rPr>
          <w:rFonts w:ascii="News Gothic MT" w:hAnsi="News Gothic MT" w:cs="Times New Roman"/>
          <w:b/>
          <w:bCs/>
          <w:noProof/>
          <w:color w:val="548DD4" w:themeColor="text2" w:themeTint="99"/>
        </w:rPr>
        <w:t>REPORTS AND MANUSCRIPTS</w:t>
      </w:r>
    </w:p>
    <w:tbl>
      <w:tblPr>
        <w:tblStyle w:val="TableGrid"/>
        <w:tblW w:w="933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94"/>
        <w:gridCol w:w="937"/>
      </w:tblGrid>
      <w:tr w:rsidR="00F806DB" w:rsidRPr="00F53CE0" w14:paraId="43DC25B1" w14:textId="77777777" w:rsidTr="00F806DB">
        <w:trPr>
          <w:trHeight w:val="97"/>
        </w:trPr>
        <w:tc>
          <w:tcPr>
            <w:tcW w:w="8394" w:type="dxa"/>
            <w:tcBorders>
              <w:top w:val="nil"/>
              <w:left w:val="nil"/>
              <w:bottom w:val="nil"/>
              <w:right w:val="nil"/>
            </w:tcBorders>
          </w:tcPr>
          <w:p w14:paraId="56DFB18D" w14:textId="77777777" w:rsidR="00F806DB" w:rsidRPr="00F53CE0" w:rsidRDefault="00F806DB" w:rsidP="008821BE">
            <w:pPr>
              <w:pStyle w:val="NoSpacing"/>
              <w:rPr>
                <w:rFonts w:ascii="News Gothic MT" w:hAnsi="News Gothic MT" w:cs="Times New Roman"/>
                <w:i/>
                <w:iCs/>
                <w:color w:val="000000" w:themeColor="text1"/>
                <w:sz w:val="18"/>
                <w:szCs w:val="18"/>
              </w:rPr>
            </w:pPr>
            <w:r w:rsidRPr="00F53CE0">
              <w:rPr>
                <w:rFonts w:ascii="News Gothic MT" w:hAnsi="News Gothic MT" w:cs="Times New Roman"/>
                <w:i/>
                <w:iCs/>
                <w:color w:val="000000" w:themeColor="text1"/>
                <w:sz w:val="18"/>
                <w:szCs w:val="18"/>
              </w:rPr>
              <w:t>* equal contribution</w:t>
            </w:r>
          </w:p>
          <w:p w14:paraId="657953D3" w14:textId="4F54354D" w:rsidR="00F806DB" w:rsidRPr="00F53CE0" w:rsidRDefault="00F806DB" w:rsidP="008821BE">
            <w:pPr>
              <w:pStyle w:val="NoSpacing"/>
              <w:rPr>
                <w:rFonts w:ascii="News Gothic MT" w:hAnsi="News Gothic MT" w:cs="Times New Roman"/>
                <w:i/>
                <w:iCs/>
                <w:color w:val="000000" w:themeColor="text1"/>
                <w:sz w:val="4"/>
                <w:szCs w:val="4"/>
              </w:rPr>
            </w:pP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</w:tcPr>
          <w:p w14:paraId="7A91BBBC" w14:textId="77777777" w:rsidR="00F806DB" w:rsidRPr="00F53CE0" w:rsidRDefault="00F806DB" w:rsidP="006F781B">
            <w:pPr>
              <w:pStyle w:val="NoSpacing"/>
              <w:rPr>
                <w:rFonts w:ascii="News Gothic MT" w:hAnsi="News Gothic MT" w:cs="Times New Roman"/>
                <w:color w:val="000000" w:themeColor="text1"/>
                <w:sz w:val="18"/>
                <w:szCs w:val="18"/>
              </w:rPr>
            </w:pPr>
          </w:p>
        </w:tc>
      </w:tr>
      <w:tr w:rsidR="00AF4F30" w:rsidRPr="00F53CE0" w14:paraId="7C7472C0" w14:textId="77777777" w:rsidTr="00961D1C">
        <w:trPr>
          <w:trHeight w:val="819"/>
        </w:trPr>
        <w:tc>
          <w:tcPr>
            <w:tcW w:w="8394" w:type="dxa"/>
            <w:tcBorders>
              <w:top w:val="nil"/>
              <w:left w:val="nil"/>
              <w:bottom w:val="nil"/>
              <w:right w:val="nil"/>
            </w:tcBorders>
          </w:tcPr>
          <w:p w14:paraId="67632096" w14:textId="77777777" w:rsidR="00AF4F30" w:rsidRDefault="00AF4F30" w:rsidP="00F806DB">
            <w:pPr>
              <w:pStyle w:val="NoSpacing"/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</w:pPr>
            <w:r w:rsidRPr="00DA7807">
              <w:rPr>
                <w:rFonts w:ascii="News Gothic MT" w:hAnsi="News Gothic MT" w:cs="Times New Roman"/>
                <w:b/>
                <w:bCs/>
                <w:color w:val="000000" w:themeColor="text1"/>
                <w:sz w:val="20"/>
                <w:szCs w:val="20"/>
              </w:rPr>
              <w:t>Ilana Shapiro</w:t>
            </w:r>
            <w:r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 xml:space="preserve">, Sorin Lerner, and Nikolaj </w:t>
            </w:r>
            <w:r w:rsidRPr="00F53CE0">
              <w:rPr>
                <w:rFonts w:ascii="News Gothic MT" w:hAnsi="News Gothic MT" w:cs="Times New Roman"/>
                <w:bCs/>
                <w:color w:val="000000" w:themeColor="text1"/>
                <w:sz w:val="20"/>
                <w:szCs w:val="20"/>
              </w:rPr>
              <w:t>Bjørner</w:t>
            </w:r>
            <w:r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>.</w:t>
            </w:r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 xml:space="preserve"> “</w:t>
            </w:r>
            <w:r w:rsidRPr="00AF4F3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>Z3-Parallel at the SMT Competition 2026</w:t>
            </w:r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 xml:space="preserve">.” </w:t>
            </w:r>
            <w:r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>Technical report</w:t>
            </w:r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>, 2026.</w:t>
            </w:r>
          </w:p>
          <w:p w14:paraId="1F540012" w14:textId="77777777" w:rsidR="009B327C" w:rsidRPr="009B327C" w:rsidRDefault="009B327C" w:rsidP="009B327C">
            <w:pPr>
              <w:pStyle w:val="NoSpacing"/>
              <w:numPr>
                <w:ilvl w:val="0"/>
                <w:numId w:val="24"/>
              </w:numPr>
              <w:ind w:left="450" w:hanging="180"/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News Gothic MT" w:hAnsi="News Gothic MT" w:cs="Times New Roman"/>
                <w:color w:val="000000" w:themeColor="text1"/>
                <w:sz w:val="18"/>
                <w:szCs w:val="18"/>
              </w:rPr>
              <w:t xml:space="preserve">We submitted our new Z3 parallel framework to the Parallel Track of the </w:t>
            </w:r>
            <w:r w:rsidRPr="009B327C">
              <w:rPr>
                <w:rFonts w:ascii="News Gothic MT" w:hAnsi="News Gothic MT" w:cs="Times New Roman"/>
                <w:color w:val="000000" w:themeColor="text1"/>
                <w:sz w:val="18"/>
                <w:szCs w:val="18"/>
              </w:rPr>
              <w:t>International Satisfiability Modulo Theories (SMT) Competition</w:t>
            </w:r>
            <w:r>
              <w:rPr>
                <w:rFonts w:ascii="News Gothic MT" w:hAnsi="News Gothic MT" w:cs="Times New Roman"/>
                <w:color w:val="000000" w:themeColor="text1"/>
                <w:sz w:val="18"/>
                <w:szCs w:val="18"/>
              </w:rPr>
              <w:t xml:space="preserve"> 2026.</w:t>
            </w:r>
          </w:p>
          <w:p w14:paraId="6BAD8922" w14:textId="51E75C87" w:rsidR="009B327C" w:rsidRPr="009B327C" w:rsidRDefault="009B327C" w:rsidP="009B327C">
            <w:pPr>
              <w:pStyle w:val="NoSpacing"/>
              <w:rPr>
                <w:rFonts w:ascii="News Gothic MT" w:hAnsi="News Gothic MT" w:cs="Times New Roman"/>
                <w:color w:val="000000" w:themeColor="text1"/>
                <w:sz w:val="10"/>
                <w:szCs w:val="10"/>
              </w:rPr>
            </w:pP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</w:tcPr>
          <w:p w14:paraId="7B72C174" w14:textId="54945E6D" w:rsidR="00AF4F30" w:rsidRPr="00F53CE0" w:rsidRDefault="00973865" w:rsidP="00922647">
            <w:pPr>
              <w:pStyle w:val="NoSpacing"/>
              <w:jc w:val="right"/>
              <w:rPr>
                <w:rFonts w:ascii="News Gothic MT" w:hAnsi="News Gothic MT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News Gothic MT" w:hAnsi="News Gothic MT" w:cs="Times New Roman"/>
                <w:color w:val="000000" w:themeColor="text1"/>
                <w:sz w:val="18"/>
                <w:szCs w:val="18"/>
              </w:rPr>
              <w:t>[</w:t>
            </w:r>
            <w:hyperlink r:id="rId31" w:history="1">
              <w:r w:rsidRPr="00922647">
                <w:rPr>
                  <w:rStyle w:val="Hyperlink"/>
                  <w:rFonts w:ascii="News Gothic MT" w:hAnsi="News Gothic MT" w:cs="Times New Roman"/>
                  <w:sz w:val="18"/>
                  <w:szCs w:val="18"/>
                </w:rPr>
                <w:t>report6</w:t>
              </w:r>
            </w:hyperlink>
            <w:r>
              <w:rPr>
                <w:rFonts w:ascii="News Gothic MT" w:hAnsi="News Gothic MT" w:cs="Times New Roman"/>
                <w:color w:val="000000" w:themeColor="text1"/>
                <w:sz w:val="18"/>
                <w:szCs w:val="18"/>
              </w:rPr>
              <w:t>]</w:t>
            </w:r>
          </w:p>
        </w:tc>
      </w:tr>
      <w:tr w:rsidR="000A14FE" w:rsidRPr="00F53CE0" w14:paraId="0D8697D1" w14:textId="77777777" w:rsidTr="00961D1C">
        <w:trPr>
          <w:trHeight w:val="819"/>
        </w:trPr>
        <w:tc>
          <w:tcPr>
            <w:tcW w:w="8394" w:type="dxa"/>
            <w:tcBorders>
              <w:top w:val="nil"/>
              <w:left w:val="nil"/>
              <w:bottom w:val="nil"/>
              <w:right w:val="nil"/>
            </w:tcBorders>
          </w:tcPr>
          <w:p w14:paraId="35D50509" w14:textId="77777777" w:rsidR="00F806DB" w:rsidRPr="00F53CE0" w:rsidRDefault="00FC2CD2" w:rsidP="00F806DB">
            <w:pPr>
              <w:pStyle w:val="NoSpacing"/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>Jarad Forristal*</w:t>
            </w:r>
            <w:r w:rsidRPr="00F53CE0">
              <w:rPr>
                <w:rFonts w:ascii="News Gothic MT" w:hAnsi="News Gothic MT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>and</w:t>
            </w:r>
            <w:r w:rsidRPr="00F53CE0">
              <w:rPr>
                <w:rFonts w:ascii="News Gothic MT" w:hAnsi="News Gothic MT" w:cs="Times New Roman"/>
                <w:b/>
                <w:bCs/>
                <w:color w:val="000000" w:themeColor="text1"/>
                <w:sz w:val="20"/>
                <w:szCs w:val="20"/>
              </w:rPr>
              <w:t xml:space="preserve"> Ilana Shapiro*</w:t>
            </w:r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 xml:space="preserve">. “Enabling Natural Language </w:t>
            </w:r>
            <w:r w:rsidR="00D125BB"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 xml:space="preserve">Voice-to-Code </w:t>
            </w:r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>Dictation in Talon Voice with LLMs.” Unpublished manuscript, 2026.</w:t>
            </w:r>
          </w:p>
          <w:p w14:paraId="55BE066A" w14:textId="77777777" w:rsidR="00961D1C" w:rsidRPr="00F53CE0" w:rsidRDefault="00A549F5" w:rsidP="00961D1C">
            <w:pPr>
              <w:pStyle w:val="NoSpacing"/>
              <w:numPr>
                <w:ilvl w:val="0"/>
                <w:numId w:val="24"/>
              </w:numPr>
              <w:ind w:left="450" w:hanging="180"/>
              <w:rPr>
                <w:rFonts w:ascii="News Gothic MT" w:hAnsi="News Gothic MT" w:cs="Times New Roman"/>
                <w:color w:val="000000" w:themeColor="text1"/>
                <w:sz w:val="18"/>
                <w:szCs w:val="18"/>
              </w:rPr>
            </w:pPr>
            <w:r w:rsidRPr="00F53CE0">
              <w:rPr>
                <w:rFonts w:ascii="News Gothic MT" w:hAnsi="News Gothic MT"/>
                <w:color w:val="000000" w:themeColor="text1"/>
                <w:sz w:val="18"/>
                <w:szCs w:val="18"/>
              </w:rPr>
              <w:t>Enabled natural language dictation for</w:t>
            </w:r>
            <w:r w:rsidR="009335E3" w:rsidRPr="00F53CE0">
              <w:rPr>
                <w:rFonts w:ascii="News Gothic MT" w:hAnsi="News Gothic MT"/>
                <w:color w:val="000000" w:themeColor="text1"/>
                <w:sz w:val="18"/>
                <w:szCs w:val="18"/>
              </w:rPr>
              <w:t xml:space="preserve"> Talon Voice, a voice-to-code technology for physically disabled programmers, via </w:t>
            </w:r>
            <w:r w:rsidRPr="00F53CE0">
              <w:rPr>
                <w:rFonts w:ascii="News Gothic MT" w:hAnsi="News Gothic MT"/>
                <w:color w:val="000000" w:themeColor="text1"/>
                <w:sz w:val="18"/>
                <w:szCs w:val="18"/>
              </w:rPr>
              <w:t xml:space="preserve">an </w:t>
            </w:r>
            <w:r w:rsidR="009335E3" w:rsidRPr="00F53CE0">
              <w:rPr>
                <w:rFonts w:ascii="News Gothic MT" w:hAnsi="News Gothic MT"/>
                <w:color w:val="000000" w:themeColor="text1"/>
                <w:sz w:val="18"/>
                <w:szCs w:val="18"/>
              </w:rPr>
              <w:t>LLM-based interpreter.</w:t>
            </w:r>
          </w:p>
          <w:p w14:paraId="5C6DA9ED" w14:textId="776CDE07" w:rsidR="00FA1DD3" w:rsidRPr="00F53CE0" w:rsidRDefault="00FA1DD3" w:rsidP="00E65F21">
            <w:pPr>
              <w:pStyle w:val="NoSpacing"/>
              <w:rPr>
                <w:rFonts w:ascii="News Gothic MT" w:hAnsi="News Gothic MT" w:cs="Times New Roman"/>
                <w:color w:val="000000" w:themeColor="text1"/>
                <w:sz w:val="10"/>
                <w:szCs w:val="10"/>
              </w:rPr>
            </w:pP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</w:tcPr>
          <w:p w14:paraId="369690B2" w14:textId="77777777" w:rsidR="00961D1C" w:rsidRPr="00F53CE0" w:rsidRDefault="005119A0" w:rsidP="00F806DB">
            <w:pPr>
              <w:pStyle w:val="NoSpacing"/>
              <w:jc w:val="right"/>
              <w:rPr>
                <w:rFonts w:ascii="News Gothic MT" w:hAnsi="News Gothic MT" w:cs="Times New Roman"/>
                <w:b/>
                <w:bCs/>
                <w:sz w:val="18"/>
                <w:szCs w:val="18"/>
              </w:rPr>
            </w:pPr>
            <w:r w:rsidRPr="00F53CE0">
              <w:rPr>
                <w:rFonts w:ascii="News Gothic MT" w:hAnsi="News Gothic MT" w:cs="Times New Roman"/>
                <w:color w:val="000000" w:themeColor="text1"/>
                <w:sz w:val="18"/>
                <w:szCs w:val="18"/>
              </w:rPr>
              <w:t>[</w:t>
            </w:r>
            <w:hyperlink r:id="rId32" w:history="1">
              <w:r w:rsidRPr="00F53CE0">
                <w:rPr>
                  <w:rStyle w:val="Hyperlink"/>
                  <w:rFonts w:ascii="News Gothic MT" w:hAnsi="News Gothic MT" w:cs="Times New Roman"/>
                  <w:sz w:val="18"/>
                  <w:szCs w:val="18"/>
                </w:rPr>
                <w:t>report5</w:t>
              </w:r>
            </w:hyperlink>
            <w:r w:rsidRPr="00F53CE0">
              <w:rPr>
                <w:rFonts w:ascii="News Gothic MT" w:hAnsi="News Gothic MT" w:cs="Times New Roman"/>
                <w:color w:val="000000" w:themeColor="text1"/>
                <w:sz w:val="18"/>
                <w:szCs w:val="18"/>
              </w:rPr>
              <w:t>]</w:t>
            </w:r>
          </w:p>
          <w:p w14:paraId="32304ECE" w14:textId="4B2AACBB" w:rsidR="006F781B" w:rsidRPr="00F53CE0" w:rsidRDefault="00961D1C" w:rsidP="004C11A2">
            <w:pPr>
              <w:pStyle w:val="NoSpacing"/>
              <w:jc w:val="right"/>
              <w:rPr>
                <w:rFonts w:ascii="News Gothic MT" w:hAnsi="News Gothic MT" w:cs="Times New Roman"/>
                <w:color w:val="000000" w:themeColor="text1"/>
                <w:sz w:val="18"/>
                <w:szCs w:val="18"/>
              </w:rPr>
            </w:pPr>
            <w:r w:rsidRPr="00F53CE0">
              <w:rPr>
                <w:rFonts w:ascii="News Gothic MT" w:hAnsi="News Gothic MT" w:cs="Times New Roman"/>
                <w:bCs/>
                <w:sz w:val="18"/>
                <w:szCs w:val="18"/>
              </w:rPr>
              <w:t>[</w:t>
            </w:r>
            <w:hyperlink r:id="rId33" w:history="1">
              <w:r w:rsidRPr="00F53CE0">
                <w:rPr>
                  <w:rStyle w:val="Hyperlink"/>
                  <w:rFonts w:ascii="News Gothic MT" w:hAnsi="News Gothic MT"/>
                  <w:bCs/>
                  <w:sz w:val="18"/>
                  <w:szCs w:val="18"/>
                </w:rPr>
                <w:t>slides</w:t>
              </w:r>
            </w:hyperlink>
            <w:r w:rsidRPr="00F53CE0">
              <w:rPr>
                <w:rFonts w:ascii="News Gothic MT" w:hAnsi="News Gothic MT" w:cs="Times New Roman"/>
                <w:bCs/>
                <w:sz w:val="18"/>
                <w:szCs w:val="18"/>
              </w:rPr>
              <w:t>]</w:t>
            </w:r>
          </w:p>
          <w:p w14:paraId="3E3EE291" w14:textId="3B9A2A46" w:rsidR="006F781B" w:rsidRPr="00F53CE0" w:rsidRDefault="006F781B" w:rsidP="00F806DB">
            <w:pPr>
              <w:pStyle w:val="NoSpacing"/>
              <w:tabs>
                <w:tab w:val="left" w:pos="1216"/>
              </w:tabs>
              <w:jc w:val="right"/>
              <w:rPr>
                <w:rFonts w:ascii="News Gothic MT" w:hAnsi="News Gothic MT"/>
                <w:color w:val="000000" w:themeColor="text1"/>
                <w:sz w:val="18"/>
                <w:szCs w:val="18"/>
              </w:rPr>
            </w:pPr>
            <w:r w:rsidRPr="00F53CE0">
              <w:rPr>
                <w:rFonts w:ascii="News Gothic MT" w:hAnsi="News Gothic MT" w:cs="Times New Roman"/>
                <w:color w:val="000000" w:themeColor="text1"/>
                <w:sz w:val="18"/>
                <w:szCs w:val="18"/>
              </w:rPr>
              <w:t xml:space="preserve">      </w:t>
            </w:r>
          </w:p>
        </w:tc>
      </w:tr>
      <w:tr w:rsidR="00961D1C" w:rsidRPr="00F53CE0" w14:paraId="54B87B4D" w14:textId="77777777" w:rsidTr="00F806DB">
        <w:trPr>
          <w:trHeight w:val="97"/>
        </w:trPr>
        <w:tc>
          <w:tcPr>
            <w:tcW w:w="8394" w:type="dxa"/>
            <w:tcBorders>
              <w:top w:val="nil"/>
              <w:left w:val="nil"/>
              <w:bottom w:val="nil"/>
              <w:right w:val="nil"/>
            </w:tcBorders>
          </w:tcPr>
          <w:p w14:paraId="3A0C3B12" w14:textId="488EF9D8" w:rsidR="00961D1C" w:rsidRPr="00F53CE0" w:rsidRDefault="00961D1C" w:rsidP="008821BE">
            <w:pPr>
              <w:pStyle w:val="NoSpacing"/>
              <w:rPr>
                <w:rFonts w:ascii="News Gothic MT" w:hAnsi="News Gothic MT" w:cs="Times New Roman"/>
                <w:bCs/>
                <w:color w:val="000000" w:themeColor="text1"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bCs/>
                <w:color w:val="000000" w:themeColor="text1"/>
                <w:sz w:val="20"/>
                <w:szCs w:val="20"/>
              </w:rPr>
              <w:t>Research in Software Engineering (</w:t>
            </w:r>
            <w:proofErr w:type="spellStart"/>
            <w:r w:rsidRPr="00F53CE0">
              <w:rPr>
                <w:rFonts w:ascii="News Gothic MT" w:hAnsi="News Gothic MT" w:cs="Times New Roman"/>
                <w:bCs/>
                <w:color w:val="000000" w:themeColor="text1"/>
                <w:sz w:val="20"/>
                <w:szCs w:val="20"/>
              </w:rPr>
              <w:t>RiSE</w:t>
            </w:r>
            <w:proofErr w:type="spellEnd"/>
            <w:r w:rsidRPr="00F53CE0">
              <w:rPr>
                <w:rFonts w:ascii="News Gothic MT" w:hAnsi="News Gothic MT" w:cs="Times New Roman"/>
                <w:bCs/>
                <w:color w:val="000000" w:themeColor="text1"/>
                <w:sz w:val="20"/>
                <w:szCs w:val="20"/>
              </w:rPr>
              <w:t>) Team, Microsoft Research. “Training LLMs for Verified Programming.” Internship project, summer 2026.</w:t>
            </w:r>
          </w:p>
          <w:p w14:paraId="6E84B680" w14:textId="77777777" w:rsidR="00961D1C" w:rsidRPr="00F53CE0" w:rsidRDefault="00961D1C" w:rsidP="008821BE">
            <w:pPr>
              <w:pStyle w:val="NoSpacing"/>
              <w:numPr>
                <w:ilvl w:val="0"/>
                <w:numId w:val="24"/>
              </w:numPr>
              <w:ind w:left="450" w:hanging="180"/>
              <w:rPr>
                <w:rFonts w:ascii="News Gothic MT" w:hAnsi="News Gothic MT" w:cs="Times New Roman"/>
                <w:bCs/>
                <w:color w:val="000000" w:themeColor="text1"/>
                <w:sz w:val="18"/>
                <w:szCs w:val="18"/>
              </w:rPr>
            </w:pPr>
            <w:r w:rsidRPr="00F53CE0">
              <w:rPr>
                <w:rFonts w:ascii="News Gothic MT" w:hAnsi="News Gothic MT" w:cs="Times New Roman"/>
                <w:bCs/>
                <w:color w:val="000000" w:themeColor="text1"/>
                <w:sz w:val="18"/>
                <w:szCs w:val="18"/>
              </w:rPr>
              <w:t xml:space="preserve">At Microsoft Research, I helped train a 32B LLM specialized in program verification. I prepared and augmented Lean datasets for SFT and RL training, built a custom </w:t>
            </w:r>
            <w:proofErr w:type="spellStart"/>
            <w:r w:rsidRPr="00F53CE0">
              <w:rPr>
                <w:rFonts w:ascii="News Gothic MT" w:hAnsi="News Gothic MT" w:cs="Times New Roman"/>
                <w:bCs/>
                <w:color w:val="000000" w:themeColor="text1"/>
                <w:sz w:val="18"/>
                <w:szCs w:val="18"/>
              </w:rPr>
              <w:t>Dockerized</w:t>
            </w:r>
            <w:proofErr w:type="spellEnd"/>
            <w:r w:rsidRPr="00F53CE0">
              <w:rPr>
                <w:rFonts w:ascii="News Gothic MT" w:hAnsi="News Gothic MT" w:cs="Times New Roman"/>
                <w:bCs/>
                <w:color w:val="000000" w:themeColor="text1"/>
                <w:sz w:val="18"/>
                <w:szCs w:val="18"/>
              </w:rPr>
              <w:t xml:space="preserve"> Lean verification server, and evaluated model checkpoints.</w:t>
            </w:r>
          </w:p>
          <w:p w14:paraId="4A526783" w14:textId="65BD0924" w:rsidR="00FA1DD3" w:rsidRPr="00F53CE0" w:rsidRDefault="00FA1DD3" w:rsidP="00E65F21">
            <w:pPr>
              <w:pStyle w:val="NoSpacing"/>
              <w:rPr>
                <w:rFonts w:ascii="News Gothic MT" w:hAnsi="News Gothic MT" w:cs="Times New Roman"/>
                <w:bCs/>
                <w:color w:val="000000" w:themeColor="text1"/>
                <w:sz w:val="10"/>
                <w:szCs w:val="10"/>
              </w:rPr>
            </w:pP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</w:tcPr>
          <w:p w14:paraId="5659F929" w14:textId="593DA567" w:rsidR="00961D1C" w:rsidRPr="00F53CE0" w:rsidRDefault="00FA1DD3" w:rsidP="00FA1DD3">
            <w:pPr>
              <w:pStyle w:val="NoSpacing"/>
              <w:jc w:val="right"/>
              <w:rPr>
                <w:rFonts w:ascii="News Gothic MT" w:hAnsi="News Gothic MT" w:cs="Times New Roman"/>
                <w:color w:val="000000" w:themeColor="text1"/>
                <w:sz w:val="18"/>
                <w:szCs w:val="18"/>
              </w:rPr>
            </w:pPr>
            <w:r w:rsidRPr="00F53CE0">
              <w:rPr>
                <w:rFonts w:ascii="News Gothic MT" w:hAnsi="News Gothic MT" w:cs="Times New Roman"/>
                <w:bCs/>
                <w:sz w:val="18"/>
                <w:szCs w:val="18"/>
              </w:rPr>
              <w:t>[</w:t>
            </w:r>
            <w:hyperlink r:id="rId34" w:history="1">
              <w:r w:rsidRPr="00F53CE0">
                <w:rPr>
                  <w:rStyle w:val="Hyperlink"/>
                  <w:rFonts w:ascii="News Gothic MT" w:hAnsi="News Gothic MT"/>
                  <w:bCs/>
                  <w:sz w:val="18"/>
                  <w:szCs w:val="18"/>
                </w:rPr>
                <w:t>code</w:t>
              </w:r>
            </w:hyperlink>
            <w:r w:rsidRPr="00F53CE0">
              <w:rPr>
                <w:rFonts w:ascii="News Gothic MT" w:hAnsi="News Gothic MT" w:cs="Times New Roman"/>
                <w:bCs/>
                <w:sz w:val="18"/>
                <w:szCs w:val="18"/>
              </w:rPr>
              <w:t>]</w:t>
            </w:r>
          </w:p>
        </w:tc>
      </w:tr>
      <w:tr w:rsidR="00F806DB" w:rsidRPr="00F53CE0" w14:paraId="128CDC2C" w14:textId="77777777" w:rsidTr="00F806DB">
        <w:trPr>
          <w:trHeight w:val="97"/>
        </w:trPr>
        <w:tc>
          <w:tcPr>
            <w:tcW w:w="8394" w:type="dxa"/>
            <w:tcBorders>
              <w:top w:val="nil"/>
              <w:left w:val="nil"/>
              <w:bottom w:val="nil"/>
              <w:right w:val="nil"/>
            </w:tcBorders>
          </w:tcPr>
          <w:p w14:paraId="6D2631E7" w14:textId="77777777" w:rsidR="00F806DB" w:rsidRPr="00F53CE0" w:rsidRDefault="00F806DB" w:rsidP="008821BE">
            <w:pPr>
              <w:pStyle w:val="NoSpacing"/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b/>
                <w:bCs/>
                <w:color w:val="000000" w:themeColor="text1"/>
                <w:sz w:val="20"/>
                <w:szCs w:val="20"/>
              </w:rPr>
              <w:t>Ilana Shapiro</w:t>
            </w:r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>,</w:t>
            </w:r>
            <w:r w:rsidRPr="00F53CE0">
              <w:rPr>
                <w:rFonts w:ascii="News Gothic MT" w:hAnsi="News Gothic MT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 xml:space="preserve">Shubham Saha, Diya Lakhani, Shree Venkatesh, and </w:t>
            </w:r>
            <w:proofErr w:type="spellStart"/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>Runqiu</w:t>
            </w:r>
            <w:proofErr w:type="spellEnd"/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 xml:space="preserve"> Xu. “Grid Beam Search for Constrained GPT-2 Decoding” Unpublished manuscript, 2025.</w:t>
            </w:r>
          </w:p>
          <w:p w14:paraId="4FBAD3C3" w14:textId="39B03171" w:rsidR="00961D1C" w:rsidRPr="00F53CE0" w:rsidRDefault="00961D1C" w:rsidP="00961D1C">
            <w:pPr>
              <w:pStyle w:val="ListParagraph"/>
              <w:numPr>
                <w:ilvl w:val="0"/>
                <w:numId w:val="20"/>
              </w:numPr>
              <w:ind w:left="450" w:hanging="180"/>
              <w:rPr>
                <w:rFonts w:ascii="News Gothic MT" w:eastAsiaTheme="majorEastAsia" w:hAnsi="News Gothic MT" w:cstheme="majorBidi"/>
                <w:bCs/>
                <w:color w:val="000000" w:themeColor="text1"/>
                <w:sz w:val="18"/>
                <w:szCs w:val="18"/>
              </w:rPr>
            </w:pPr>
            <w:r w:rsidRPr="00F53CE0">
              <w:rPr>
                <w:rFonts w:ascii="News Gothic MT" w:eastAsiaTheme="majorEastAsia" w:hAnsi="News Gothic MT" w:cstheme="majorBidi"/>
                <w:bCs/>
                <w:color w:val="000000" w:themeColor="text1"/>
                <w:sz w:val="18"/>
                <w:szCs w:val="18"/>
              </w:rPr>
              <w:t>Adapted the constrained decoding algorithm Grid Beam Search (GBS) to impose lexical constraints on GPT2, and fine-tuned GPT2 on a corpus of Chekhov’s stories.</w:t>
            </w:r>
          </w:p>
          <w:p w14:paraId="0445ED6D" w14:textId="062C7185" w:rsidR="00F806DB" w:rsidRPr="00F53CE0" w:rsidRDefault="00F806DB" w:rsidP="008821BE">
            <w:pPr>
              <w:pStyle w:val="NoSpacing"/>
              <w:rPr>
                <w:rFonts w:ascii="News Gothic MT" w:hAnsi="News Gothic MT" w:cs="Times New Roman"/>
                <w:color w:val="000000" w:themeColor="text1"/>
                <w:sz w:val="10"/>
                <w:szCs w:val="10"/>
              </w:rPr>
            </w:pP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</w:tcPr>
          <w:p w14:paraId="1E9AB0C2" w14:textId="77777777" w:rsidR="00F806DB" w:rsidRPr="00F53CE0" w:rsidRDefault="00F806DB" w:rsidP="00F806DB">
            <w:pPr>
              <w:pStyle w:val="NoSpacing"/>
              <w:jc w:val="right"/>
              <w:rPr>
                <w:rFonts w:ascii="News Gothic MT" w:hAnsi="News Gothic MT"/>
                <w:sz w:val="18"/>
                <w:szCs w:val="18"/>
              </w:rPr>
            </w:pPr>
            <w:r w:rsidRPr="00F53CE0">
              <w:rPr>
                <w:rFonts w:ascii="News Gothic MT" w:hAnsi="News Gothic MT" w:cs="Times New Roman"/>
                <w:color w:val="000000" w:themeColor="text1"/>
                <w:sz w:val="18"/>
                <w:szCs w:val="18"/>
              </w:rPr>
              <w:t>[</w:t>
            </w:r>
            <w:hyperlink r:id="rId35" w:history="1">
              <w:r w:rsidRPr="00F53CE0">
                <w:rPr>
                  <w:rStyle w:val="Hyperlink"/>
                  <w:rFonts w:ascii="News Gothic MT" w:hAnsi="News Gothic MT" w:cs="Times New Roman"/>
                  <w:sz w:val="18"/>
                  <w:szCs w:val="18"/>
                </w:rPr>
                <w:t>report4</w:t>
              </w:r>
            </w:hyperlink>
            <w:r w:rsidRPr="00F53CE0">
              <w:rPr>
                <w:rFonts w:ascii="News Gothic MT" w:hAnsi="News Gothic MT"/>
                <w:sz w:val="18"/>
                <w:szCs w:val="18"/>
              </w:rPr>
              <w:t>]</w:t>
            </w:r>
          </w:p>
          <w:p w14:paraId="2E4BB2F7" w14:textId="77777777" w:rsidR="00961D1C" w:rsidRPr="00F53CE0" w:rsidRDefault="00961D1C" w:rsidP="00F806DB">
            <w:pPr>
              <w:pStyle w:val="NoSpacing"/>
              <w:jc w:val="right"/>
              <w:rPr>
                <w:rFonts w:ascii="News Gothic MT" w:hAnsi="News Gothic MT" w:cs="Times New Roman"/>
                <w:bCs/>
                <w:sz w:val="18"/>
                <w:szCs w:val="18"/>
              </w:rPr>
            </w:pPr>
            <w:r w:rsidRPr="00F53CE0">
              <w:rPr>
                <w:rFonts w:ascii="News Gothic MT" w:hAnsi="News Gothic MT" w:cs="Times New Roman"/>
                <w:bCs/>
                <w:sz w:val="18"/>
                <w:szCs w:val="18"/>
              </w:rPr>
              <w:t>[</w:t>
            </w:r>
            <w:hyperlink r:id="rId36" w:history="1">
              <w:r w:rsidRPr="00F53CE0">
                <w:rPr>
                  <w:rStyle w:val="Hyperlink"/>
                  <w:rFonts w:ascii="News Gothic MT" w:hAnsi="News Gothic MT" w:cs="Times New Roman"/>
                  <w:bCs/>
                  <w:sz w:val="18"/>
                  <w:szCs w:val="18"/>
                </w:rPr>
                <w:t>code</w:t>
              </w:r>
            </w:hyperlink>
            <w:r w:rsidRPr="00F53CE0">
              <w:rPr>
                <w:rFonts w:ascii="News Gothic MT" w:hAnsi="News Gothic MT" w:cs="Times New Roman"/>
                <w:bCs/>
                <w:sz w:val="18"/>
                <w:szCs w:val="18"/>
              </w:rPr>
              <w:t>]</w:t>
            </w:r>
          </w:p>
          <w:p w14:paraId="09B226F3" w14:textId="25830461" w:rsidR="00961D1C" w:rsidRPr="00F53CE0" w:rsidRDefault="00961D1C" w:rsidP="00F806DB">
            <w:pPr>
              <w:pStyle w:val="NoSpacing"/>
              <w:jc w:val="right"/>
              <w:rPr>
                <w:rFonts w:ascii="News Gothic MT" w:hAnsi="News Gothic MT" w:cs="Times New Roman"/>
                <w:color w:val="000000" w:themeColor="text1"/>
                <w:sz w:val="18"/>
                <w:szCs w:val="18"/>
              </w:rPr>
            </w:pPr>
            <w:r w:rsidRPr="00F53CE0">
              <w:rPr>
                <w:rFonts w:ascii="News Gothic MT" w:hAnsi="News Gothic MT" w:cs="Times New Roman"/>
                <w:bCs/>
                <w:sz w:val="18"/>
                <w:szCs w:val="18"/>
              </w:rPr>
              <w:t>[</w:t>
            </w:r>
            <w:hyperlink r:id="rId37" w:history="1">
              <w:r w:rsidRPr="00F53CE0">
                <w:rPr>
                  <w:rStyle w:val="Hyperlink"/>
                  <w:rFonts w:ascii="News Gothic MT" w:hAnsi="News Gothic MT" w:cs="Times New Roman"/>
                  <w:bCs/>
                  <w:sz w:val="18"/>
                  <w:szCs w:val="18"/>
                </w:rPr>
                <w:t>slides</w:t>
              </w:r>
            </w:hyperlink>
            <w:r w:rsidRPr="00F53CE0">
              <w:rPr>
                <w:rFonts w:ascii="News Gothic MT" w:hAnsi="News Gothic MT" w:cs="Times New Roman"/>
                <w:bCs/>
                <w:sz w:val="18"/>
                <w:szCs w:val="18"/>
              </w:rPr>
              <w:t xml:space="preserve">]   </w:t>
            </w:r>
          </w:p>
        </w:tc>
      </w:tr>
      <w:tr w:rsidR="00F806DB" w:rsidRPr="00F53CE0" w14:paraId="4869A886" w14:textId="77777777" w:rsidTr="00F806DB">
        <w:trPr>
          <w:trHeight w:val="452"/>
        </w:trPr>
        <w:tc>
          <w:tcPr>
            <w:tcW w:w="8394" w:type="dxa"/>
            <w:tcBorders>
              <w:top w:val="nil"/>
              <w:left w:val="nil"/>
              <w:bottom w:val="nil"/>
              <w:right w:val="nil"/>
            </w:tcBorders>
          </w:tcPr>
          <w:p w14:paraId="7F4F0933" w14:textId="77777777" w:rsidR="00F806DB" w:rsidRPr="00F53CE0" w:rsidRDefault="00F806DB" w:rsidP="008821BE">
            <w:pPr>
              <w:pStyle w:val="NoSpacing"/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b/>
                <w:bCs/>
                <w:color w:val="000000" w:themeColor="text1"/>
                <w:sz w:val="20"/>
                <w:szCs w:val="20"/>
              </w:rPr>
              <w:t>Ilana Shapiro</w:t>
            </w:r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>, Michael Peng, and Andrew Lara. “The Impact of GitHub Copilot on Test-First Development.” Unpublished manuscript, 2024.</w:t>
            </w:r>
          </w:p>
          <w:p w14:paraId="6ACBE998" w14:textId="42BECC1B" w:rsidR="00961D1C" w:rsidRPr="00F53CE0" w:rsidRDefault="00961D1C" w:rsidP="00961D1C">
            <w:pPr>
              <w:pStyle w:val="NoSpacing"/>
              <w:numPr>
                <w:ilvl w:val="0"/>
                <w:numId w:val="20"/>
              </w:numPr>
              <w:ind w:left="450" w:hanging="180"/>
              <w:rPr>
                <w:rFonts w:ascii="News Gothic MT" w:hAnsi="News Gothic MT" w:cs="Times New Roman"/>
                <w:color w:val="000000" w:themeColor="text1"/>
                <w:sz w:val="18"/>
                <w:szCs w:val="18"/>
              </w:rPr>
            </w:pPr>
            <w:r w:rsidRPr="00F53CE0">
              <w:rPr>
                <w:rFonts w:ascii="News Gothic MT" w:hAnsi="News Gothic MT" w:cs="Times New Roman"/>
                <w:bCs/>
                <w:color w:val="000000" w:themeColor="text1"/>
                <w:sz w:val="18"/>
                <w:szCs w:val="18"/>
              </w:rPr>
              <w:t>Conducted between-subjects pilot study to determine impact of Copilot on Test-First Development. Thematic analysis revealed that while Copilot enhanced coding speed, it resulted in superficial problem comprehension and decreased scope of the test suites.</w:t>
            </w:r>
          </w:p>
          <w:p w14:paraId="6B610ADF" w14:textId="4373D7D4" w:rsidR="00F806DB" w:rsidRPr="00370910" w:rsidRDefault="00F806DB" w:rsidP="008821BE">
            <w:pPr>
              <w:pStyle w:val="NoSpacing"/>
              <w:rPr>
                <w:rFonts w:ascii="News Gothic MT" w:hAnsi="News Gothic MT" w:cs="Times New Roman"/>
                <w:color w:val="000000" w:themeColor="text1"/>
                <w:sz w:val="10"/>
                <w:szCs w:val="10"/>
              </w:rPr>
            </w:pP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</w:tcPr>
          <w:p w14:paraId="4D75EE02" w14:textId="77777777" w:rsidR="00F806DB" w:rsidRPr="00F53CE0" w:rsidRDefault="00F806DB" w:rsidP="00F806DB">
            <w:pPr>
              <w:pStyle w:val="NoSpacing"/>
              <w:jc w:val="right"/>
              <w:rPr>
                <w:rFonts w:ascii="News Gothic MT" w:hAnsi="News Gothic MT"/>
                <w:sz w:val="18"/>
                <w:szCs w:val="18"/>
              </w:rPr>
            </w:pPr>
            <w:r w:rsidRPr="00F53CE0">
              <w:rPr>
                <w:rFonts w:ascii="News Gothic MT" w:hAnsi="News Gothic MT" w:cs="Times New Roman"/>
                <w:color w:val="000000" w:themeColor="text1"/>
                <w:sz w:val="18"/>
                <w:szCs w:val="18"/>
              </w:rPr>
              <w:t>[</w:t>
            </w:r>
            <w:hyperlink r:id="rId38" w:history="1">
              <w:r w:rsidRPr="00F53CE0">
                <w:rPr>
                  <w:rStyle w:val="Hyperlink"/>
                  <w:rFonts w:ascii="News Gothic MT" w:hAnsi="News Gothic MT" w:cs="Times New Roman"/>
                  <w:sz w:val="18"/>
                  <w:szCs w:val="18"/>
                </w:rPr>
                <w:t>report3</w:t>
              </w:r>
            </w:hyperlink>
            <w:r w:rsidRPr="00F53CE0">
              <w:rPr>
                <w:rFonts w:ascii="News Gothic MT" w:hAnsi="News Gothic MT"/>
                <w:sz w:val="18"/>
                <w:szCs w:val="18"/>
              </w:rPr>
              <w:t>]</w:t>
            </w:r>
          </w:p>
          <w:p w14:paraId="04EB0D4B" w14:textId="40388F87" w:rsidR="00961D1C" w:rsidRPr="00F53CE0" w:rsidRDefault="00961D1C" w:rsidP="00F806DB">
            <w:pPr>
              <w:pStyle w:val="NoSpacing"/>
              <w:jc w:val="right"/>
              <w:rPr>
                <w:rFonts w:ascii="News Gothic MT" w:hAnsi="News Gothic MT" w:cs="Times New Roman"/>
                <w:color w:val="000000" w:themeColor="text1"/>
                <w:sz w:val="18"/>
                <w:szCs w:val="18"/>
              </w:rPr>
            </w:pPr>
            <w:r w:rsidRPr="00F53CE0">
              <w:rPr>
                <w:rFonts w:ascii="News Gothic MT" w:hAnsi="News Gothic MT" w:cs="Times New Roman"/>
                <w:bCs/>
                <w:sz w:val="18"/>
                <w:szCs w:val="18"/>
              </w:rPr>
              <w:t>[</w:t>
            </w:r>
            <w:hyperlink r:id="rId39" w:history="1">
              <w:r w:rsidRPr="00F53CE0">
                <w:rPr>
                  <w:rStyle w:val="Hyperlink"/>
                  <w:rFonts w:ascii="News Gothic MT" w:hAnsi="News Gothic MT" w:cs="Times New Roman"/>
                  <w:bCs/>
                  <w:sz w:val="18"/>
                  <w:szCs w:val="18"/>
                </w:rPr>
                <w:t>code</w:t>
              </w:r>
            </w:hyperlink>
            <w:r w:rsidRPr="00F53CE0">
              <w:rPr>
                <w:rFonts w:ascii="News Gothic MT" w:hAnsi="News Gothic MT" w:cs="Times New Roman"/>
                <w:bCs/>
                <w:sz w:val="18"/>
                <w:szCs w:val="18"/>
              </w:rPr>
              <w:t>]</w:t>
            </w:r>
          </w:p>
        </w:tc>
      </w:tr>
      <w:tr w:rsidR="00F806DB" w:rsidRPr="00F53CE0" w14:paraId="212195BB" w14:textId="77777777" w:rsidTr="00F806DB">
        <w:trPr>
          <w:trHeight w:val="186"/>
        </w:trPr>
        <w:tc>
          <w:tcPr>
            <w:tcW w:w="8394" w:type="dxa"/>
            <w:tcBorders>
              <w:top w:val="nil"/>
              <w:left w:val="nil"/>
              <w:bottom w:val="nil"/>
              <w:right w:val="nil"/>
            </w:tcBorders>
          </w:tcPr>
          <w:p w14:paraId="07ADBCF1" w14:textId="77777777" w:rsidR="00F806DB" w:rsidRPr="00F53CE0" w:rsidRDefault="00F806DB" w:rsidP="00F806DB">
            <w:pPr>
              <w:pStyle w:val="NoSpacing"/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 xml:space="preserve">Cole Kurashige,* Savitha Ravi,* and </w:t>
            </w:r>
            <w:r w:rsidRPr="00F53CE0">
              <w:rPr>
                <w:rFonts w:ascii="News Gothic MT" w:hAnsi="News Gothic MT" w:cs="Times New Roman"/>
                <w:b/>
                <w:bCs/>
                <w:color w:val="000000" w:themeColor="text1"/>
                <w:sz w:val="20"/>
                <w:szCs w:val="20"/>
              </w:rPr>
              <w:t>Ilana Shapiro</w:t>
            </w:r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>.</w:t>
            </w:r>
            <w:r w:rsidRPr="00F53CE0">
              <w:rPr>
                <w:rFonts w:ascii="News Gothic MT" w:hAnsi="News Gothic MT" w:cs="Times New Roman"/>
                <w:b/>
                <w:bCs/>
                <w:color w:val="000000" w:themeColor="text1"/>
                <w:sz w:val="20"/>
                <w:szCs w:val="20"/>
              </w:rPr>
              <w:t>*</w:t>
            </w:r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 xml:space="preserve"> “</w:t>
            </w:r>
            <w:proofErr w:type="spellStart"/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>pgen-rs</w:t>
            </w:r>
            <w:proofErr w:type="spellEnd"/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>: LLM-Aided Efficient and User-Friendly Genomic Data Wrangling.” Unpublished manuscript, 2024.</w:t>
            </w:r>
          </w:p>
          <w:p w14:paraId="678ED0FA" w14:textId="7772869C" w:rsidR="00FA1DD3" w:rsidRPr="00F53CE0" w:rsidRDefault="00FA1DD3" w:rsidP="00F640CD">
            <w:pPr>
              <w:pStyle w:val="NoSpacing"/>
              <w:numPr>
                <w:ilvl w:val="0"/>
                <w:numId w:val="20"/>
              </w:numPr>
              <w:ind w:left="450" w:hanging="180"/>
              <w:rPr>
                <w:rFonts w:ascii="News Gothic MT" w:hAnsi="News Gothic MT" w:cs="Times New Roman"/>
                <w:color w:val="000000" w:themeColor="text1"/>
                <w:sz w:val="18"/>
                <w:szCs w:val="18"/>
              </w:rPr>
            </w:pPr>
            <w:r w:rsidRPr="00F53CE0">
              <w:rPr>
                <w:rFonts w:ascii="News Gothic MT" w:hAnsi="News Gothic MT"/>
                <w:color w:val="000000" w:themeColor="text1"/>
                <w:sz w:val="18"/>
                <w:szCs w:val="18"/>
              </w:rPr>
              <w:t xml:space="preserve">Developed </w:t>
            </w:r>
            <w:proofErr w:type="spellStart"/>
            <w:r w:rsidRPr="00F53CE0">
              <w:rPr>
                <w:rFonts w:ascii="News Gothic MT" w:hAnsi="News Gothic MT"/>
                <w:color w:val="000000" w:themeColor="text1"/>
                <w:sz w:val="18"/>
                <w:szCs w:val="18"/>
              </w:rPr>
              <w:t>pgen-rs</w:t>
            </w:r>
            <w:proofErr w:type="spellEnd"/>
            <w:r w:rsidRPr="00F53CE0">
              <w:rPr>
                <w:rFonts w:ascii="News Gothic MT" w:hAnsi="News Gothic MT"/>
                <w:color w:val="000000" w:themeColor="text1"/>
                <w:sz w:val="18"/>
                <w:szCs w:val="18"/>
              </w:rPr>
              <w:t>, a tool enabling end-users to write genomic data wrangling requirements in natural language and execute with Rust-based high-performance genomic data processor</w:t>
            </w:r>
            <w:r w:rsidR="00F640CD" w:rsidRPr="00F53CE0">
              <w:rPr>
                <w:rFonts w:ascii="News Gothic MT" w:hAnsi="News Gothic MT"/>
                <w:color w:val="000000" w:themeColor="text1"/>
                <w:sz w:val="18"/>
                <w:szCs w:val="18"/>
              </w:rPr>
              <w:t>.</w:t>
            </w:r>
          </w:p>
          <w:p w14:paraId="06FC1BB5" w14:textId="3B7976E1" w:rsidR="00F806DB" w:rsidRPr="00F53CE0" w:rsidRDefault="00F806DB" w:rsidP="00F806DB">
            <w:pPr>
              <w:pStyle w:val="NoSpacing"/>
              <w:rPr>
                <w:rFonts w:ascii="News Gothic MT" w:hAnsi="News Gothic MT" w:cs="Times New Roman"/>
                <w:color w:val="000000" w:themeColor="text1"/>
                <w:sz w:val="10"/>
                <w:szCs w:val="10"/>
              </w:rPr>
            </w:pP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</w:tcPr>
          <w:p w14:paraId="65D901D4" w14:textId="77777777" w:rsidR="00FA1DD3" w:rsidRPr="00F53CE0" w:rsidRDefault="00F806DB" w:rsidP="00F806DB">
            <w:pPr>
              <w:pStyle w:val="NoSpacing"/>
              <w:jc w:val="right"/>
              <w:rPr>
                <w:rFonts w:ascii="News Gothic MT" w:hAnsi="News Gothic MT"/>
                <w:color w:val="000000" w:themeColor="text1"/>
                <w:sz w:val="18"/>
                <w:szCs w:val="18"/>
              </w:rPr>
            </w:pPr>
            <w:r w:rsidRPr="00F53CE0">
              <w:rPr>
                <w:rFonts w:ascii="News Gothic MT" w:hAnsi="News Gothic MT" w:cs="Times New Roman"/>
                <w:color w:val="000000" w:themeColor="text1"/>
                <w:sz w:val="18"/>
                <w:szCs w:val="18"/>
              </w:rPr>
              <w:t>[</w:t>
            </w:r>
            <w:hyperlink r:id="rId40" w:history="1">
              <w:r w:rsidRPr="00F53CE0">
                <w:rPr>
                  <w:rStyle w:val="Hyperlink"/>
                  <w:rFonts w:ascii="News Gothic MT" w:hAnsi="News Gothic MT" w:cs="Times New Roman"/>
                  <w:sz w:val="18"/>
                  <w:szCs w:val="18"/>
                </w:rPr>
                <w:t>report2</w:t>
              </w:r>
            </w:hyperlink>
            <w:r w:rsidRPr="00F53CE0">
              <w:rPr>
                <w:rFonts w:ascii="News Gothic MT" w:hAnsi="News Gothic MT" w:cs="Times New Roman"/>
                <w:color w:val="000000" w:themeColor="text1"/>
                <w:sz w:val="18"/>
                <w:szCs w:val="18"/>
              </w:rPr>
              <w:t>]</w:t>
            </w:r>
            <w:r w:rsidR="00FA1DD3" w:rsidRPr="00F53CE0">
              <w:rPr>
                <w:rFonts w:ascii="News Gothic MT" w:hAnsi="News Gothic MT"/>
                <w:color w:val="000000" w:themeColor="text1"/>
                <w:sz w:val="18"/>
                <w:szCs w:val="18"/>
              </w:rPr>
              <w:t xml:space="preserve"> [</w:t>
            </w:r>
            <w:hyperlink r:id="rId41" w:history="1">
              <w:r w:rsidR="00FA1DD3" w:rsidRPr="00F53CE0">
                <w:rPr>
                  <w:rStyle w:val="Hyperlink"/>
                  <w:rFonts w:ascii="News Gothic MT" w:hAnsi="News Gothic MT"/>
                  <w:sz w:val="18"/>
                  <w:szCs w:val="18"/>
                </w:rPr>
                <w:t>code</w:t>
              </w:r>
            </w:hyperlink>
            <w:r w:rsidR="00FA1DD3" w:rsidRPr="00F53CE0">
              <w:rPr>
                <w:rFonts w:ascii="News Gothic MT" w:hAnsi="News Gothic MT"/>
                <w:color w:val="000000" w:themeColor="text1"/>
                <w:sz w:val="18"/>
                <w:szCs w:val="18"/>
              </w:rPr>
              <w:t>]</w:t>
            </w:r>
          </w:p>
          <w:p w14:paraId="10BF9771" w14:textId="0CBDBBC4" w:rsidR="00F806DB" w:rsidRPr="00F53CE0" w:rsidRDefault="00FA1DD3" w:rsidP="00F806DB">
            <w:pPr>
              <w:pStyle w:val="NoSpacing"/>
              <w:jc w:val="right"/>
              <w:rPr>
                <w:rFonts w:ascii="News Gothic MT" w:hAnsi="News Gothic MT" w:cs="Times New Roman"/>
                <w:color w:val="000000" w:themeColor="text1"/>
                <w:sz w:val="18"/>
                <w:szCs w:val="18"/>
              </w:rPr>
            </w:pPr>
            <w:r w:rsidRPr="00F53CE0">
              <w:rPr>
                <w:rFonts w:ascii="News Gothic MT" w:hAnsi="News Gothic MT"/>
                <w:color w:val="000000" w:themeColor="text1"/>
                <w:sz w:val="18"/>
                <w:szCs w:val="18"/>
              </w:rPr>
              <w:t>[</w:t>
            </w:r>
            <w:hyperlink r:id="rId42" w:history="1">
              <w:r w:rsidRPr="00F53CE0">
                <w:rPr>
                  <w:rStyle w:val="Hyperlink"/>
                  <w:rFonts w:ascii="News Gothic MT" w:hAnsi="News Gothic MT"/>
                  <w:sz w:val="18"/>
                  <w:szCs w:val="18"/>
                </w:rPr>
                <w:t>slides</w:t>
              </w:r>
            </w:hyperlink>
            <w:r w:rsidRPr="00F53CE0">
              <w:rPr>
                <w:rFonts w:ascii="News Gothic MT" w:hAnsi="News Gothic MT"/>
                <w:color w:val="000000" w:themeColor="text1"/>
                <w:sz w:val="18"/>
                <w:szCs w:val="18"/>
              </w:rPr>
              <w:t xml:space="preserve">]    </w:t>
            </w:r>
          </w:p>
        </w:tc>
      </w:tr>
      <w:tr w:rsidR="00F806DB" w:rsidRPr="00F53CE0" w14:paraId="600266AE" w14:textId="77777777" w:rsidTr="00E93F92">
        <w:trPr>
          <w:trHeight w:val="89"/>
        </w:trPr>
        <w:tc>
          <w:tcPr>
            <w:tcW w:w="8394" w:type="dxa"/>
            <w:tcBorders>
              <w:top w:val="nil"/>
              <w:left w:val="nil"/>
              <w:bottom w:val="nil"/>
              <w:right w:val="nil"/>
            </w:tcBorders>
          </w:tcPr>
          <w:p w14:paraId="37111494" w14:textId="77777777" w:rsidR="00F806DB" w:rsidRPr="00F53CE0" w:rsidRDefault="00F806DB" w:rsidP="00F806DB">
            <w:pPr>
              <w:pStyle w:val="NoSpacing"/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 xml:space="preserve">Kyle Thompson, </w:t>
            </w:r>
            <w:r w:rsidRPr="00F53CE0">
              <w:rPr>
                <w:rFonts w:ascii="News Gothic MT" w:hAnsi="News Gothic MT" w:cs="Times New Roman"/>
                <w:b/>
                <w:bCs/>
                <w:color w:val="000000" w:themeColor="text1"/>
                <w:sz w:val="20"/>
                <w:szCs w:val="20"/>
              </w:rPr>
              <w:t>Ilana Shapiro</w:t>
            </w:r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 xml:space="preserve">, Ani </w:t>
            </w:r>
            <w:proofErr w:type="spellStart"/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>Canumalla</w:t>
            </w:r>
            <w:proofErr w:type="spellEnd"/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>. “</w:t>
            </w:r>
            <w:proofErr w:type="spellStart"/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>ProCon</w:t>
            </w:r>
            <w:proofErr w:type="spellEnd"/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>: Continuous Enumeration for Just-In-Time Bottom-Up Synthesis.” Unpublished manuscript, 2024.</w:t>
            </w:r>
          </w:p>
          <w:p w14:paraId="13EF79AA" w14:textId="1F09C434" w:rsidR="00FA1DD3" w:rsidRPr="00F53CE0" w:rsidRDefault="00FA1DD3" w:rsidP="00F806DB">
            <w:pPr>
              <w:pStyle w:val="ListParagraph"/>
              <w:numPr>
                <w:ilvl w:val="0"/>
                <w:numId w:val="18"/>
              </w:numPr>
              <w:ind w:left="540" w:hanging="270"/>
              <w:rPr>
                <w:rFonts w:ascii="News Gothic MT" w:hAnsi="News Gothic MT"/>
                <w:color w:val="000000" w:themeColor="text1"/>
                <w:sz w:val="18"/>
                <w:szCs w:val="18"/>
              </w:rPr>
            </w:pPr>
            <w:r w:rsidRPr="00F53CE0">
              <w:rPr>
                <w:rFonts w:ascii="News Gothic MT" w:hAnsi="News Gothic MT"/>
                <w:color w:val="000000" w:themeColor="text1"/>
                <w:sz w:val="18"/>
                <w:szCs w:val="18"/>
              </w:rPr>
              <w:t xml:space="preserve">Introduced continuous, rule-based enumeration for just-in-time bottom-up search in </w:t>
            </w:r>
            <w:proofErr w:type="spellStart"/>
            <w:r w:rsidRPr="00F53CE0">
              <w:rPr>
                <w:rFonts w:ascii="News Gothic MT" w:hAnsi="News Gothic MT"/>
                <w:color w:val="000000" w:themeColor="text1"/>
                <w:sz w:val="18"/>
                <w:szCs w:val="18"/>
              </w:rPr>
              <w:t>SyGuS</w:t>
            </w:r>
            <w:proofErr w:type="spellEnd"/>
            <w:r w:rsidRPr="00F53CE0">
              <w:rPr>
                <w:rFonts w:ascii="News Gothic MT" w:hAnsi="News Gothic MT"/>
                <w:color w:val="000000" w:themeColor="text1"/>
                <w:sz w:val="18"/>
                <w:szCs w:val="18"/>
              </w:rPr>
              <w:t xml:space="preserve"> problems, where programs are enumerated in order of continuous, nonrounded weights as determined by a probabilistic weighting function.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</w:tcPr>
          <w:p w14:paraId="02CD0312" w14:textId="77777777" w:rsidR="00F806DB" w:rsidRPr="00F53CE0" w:rsidRDefault="00F806DB" w:rsidP="00F806DB">
            <w:pPr>
              <w:pStyle w:val="NoSpacing"/>
              <w:jc w:val="right"/>
              <w:rPr>
                <w:rFonts w:ascii="News Gothic MT" w:hAnsi="News Gothic MT" w:cs="Times New Roman"/>
                <w:bCs/>
                <w:color w:val="000000" w:themeColor="text1"/>
                <w:sz w:val="18"/>
                <w:szCs w:val="18"/>
              </w:rPr>
            </w:pPr>
            <w:r w:rsidRPr="00F53CE0">
              <w:rPr>
                <w:rFonts w:ascii="News Gothic MT" w:hAnsi="News Gothic MT" w:cs="Times New Roman"/>
                <w:color w:val="000000" w:themeColor="text1"/>
                <w:sz w:val="18"/>
                <w:szCs w:val="18"/>
              </w:rPr>
              <w:t>[</w:t>
            </w:r>
            <w:hyperlink r:id="rId43" w:history="1">
              <w:r w:rsidRPr="00F53CE0">
                <w:rPr>
                  <w:rStyle w:val="Hyperlink"/>
                  <w:rFonts w:ascii="News Gothic MT" w:hAnsi="News Gothic MT" w:cs="Times New Roman"/>
                  <w:sz w:val="18"/>
                  <w:szCs w:val="18"/>
                </w:rPr>
                <w:t>report1</w:t>
              </w:r>
            </w:hyperlink>
            <w:r w:rsidRPr="00F53CE0">
              <w:rPr>
                <w:rFonts w:ascii="News Gothic MT" w:hAnsi="News Gothic MT" w:cs="Times New Roman"/>
                <w:color w:val="000000" w:themeColor="text1"/>
                <w:sz w:val="18"/>
                <w:szCs w:val="18"/>
              </w:rPr>
              <w:t>]</w:t>
            </w:r>
            <w:r w:rsidRPr="00F53CE0">
              <w:rPr>
                <w:rFonts w:ascii="News Gothic MT" w:hAnsi="News Gothic MT" w:cs="Times New Roman"/>
                <w:bCs/>
                <w:color w:val="000000" w:themeColor="text1"/>
                <w:sz w:val="18"/>
                <w:szCs w:val="18"/>
              </w:rPr>
              <w:t xml:space="preserve">      </w:t>
            </w:r>
          </w:p>
          <w:p w14:paraId="651B3663" w14:textId="06399A23" w:rsidR="00FA1DD3" w:rsidRPr="00F53CE0" w:rsidRDefault="00FA1DD3" w:rsidP="00F806DB">
            <w:pPr>
              <w:pStyle w:val="NoSpacing"/>
              <w:jc w:val="right"/>
              <w:rPr>
                <w:rFonts w:ascii="News Gothic MT" w:hAnsi="News Gothic MT" w:cs="Times New Roman"/>
                <w:color w:val="0000FF" w:themeColor="hyperlink"/>
                <w:sz w:val="18"/>
                <w:szCs w:val="18"/>
                <w:u w:val="single"/>
              </w:rPr>
            </w:pPr>
            <w:r w:rsidRPr="00F53CE0">
              <w:rPr>
                <w:rFonts w:ascii="News Gothic MT" w:hAnsi="News Gothic MT" w:cs="Times New Roman"/>
                <w:bCs/>
                <w:sz w:val="18"/>
                <w:szCs w:val="18"/>
              </w:rPr>
              <w:t>[</w:t>
            </w:r>
            <w:hyperlink r:id="rId44" w:history="1">
              <w:r w:rsidRPr="00F53CE0">
                <w:rPr>
                  <w:rStyle w:val="Hyperlink"/>
                  <w:rFonts w:ascii="News Gothic MT" w:hAnsi="News Gothic MT" w:cs="Times New Roman"/>
                  <w:bCs/>
                  <w:sz w:val="18"/>
                  <w:szCs w:val="18"/>
                </w:rPr>
                <w:t>code</w:t>
              </w:r>
            </w:hyperlink>
            <w:r w:rsidRPr="00F53CE0">
              <w:rPr>
                <w:rFonts w:ascii="News Gothic MT" w:hAnsi="News Gothic MT" w:cs="Times New Roman"/>
                <w:bCs/>
                <w:sz w:val="18"/>
                <w:szCs w:val="18"/>
              </w:rPr>
              <w:t>]</w:t>
            </w:r>
          </w:p>
        </w:tc>
      </w:tr>
    </w:tbl>
    <w:p w14:paraId="536FC85E" w14:textId="77777777" w:rsidR="00E65CFC" w:rsidRPr="00F53CE0" w:rsidRDefault="00E65CFC" w:rsidP="00C87D12">
      <w:pPr>
        <w:rPr>
          <w:rFonts w:ascii="News Gothic MT" w:hAnsi="News Gothic MT" w:cs="Times New Roman"/>
          <w:b/>
          <w:bCs/>
          <w:color w:val="548DD4" w:themeColor="text2" w:themeTint="99"/>
          <w:sz w:val="10"/>
          <w:szCs w:val="10"/>
        </w:rPr>
      </w:pPr>
    </w:p>
    <w:p w14:paraId="321A973D" w14:textId="0E93B412" w:rsidR="00C87D12" w:rsidRPr="00F53CE0" w:rsidRDefault="00C87D12" w:rsidP="00C87D12">
      <w:pPr>
        <w:rPr>
          <w:rFonts w:ascii="News Gothic MT" w:hAnsi="News Gothic MT" w:cs="Times New Roman"/>
          <w:b/>
          <w:bCs/>
          <w:color w:val="548DD4" w:themeColor="text2" w:themeTint="99"/>
        </w:rPr>
      </w:pPr>
      <w:r w:rsidRPr="00F53CE0">
        <w:rPr>
          <w:rFonts w:ascii="News Gothic MT" w:hAnsi="News Gothic MT" w:cs="Times New Roman"/>
          <w:b/>
          <w:bCs/>
          <w:noProof/>
          <w:color w:val="548DD4" w:themeColor="text2" w:themeTint="99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F72D64B" wp14:editId="2393F827">
                <wp:simplePos x="0" y="0"/>
                <wp:positionH relativeFrom="column">
                  <wp:posOffset>1693653</wp:posOffset>
                </wp:positionH>
                <wp:positionV relativeFrom="paragraph">
                  <wp:posOffset>78249</wp:posOffset>
                </wp:positionV>
                <wp:extent cx="4232850" cy="0"/>
                <wp:effectExtent l="0" t="0" r="9525" b="1270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32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90AFDF" id="Straight Connector 7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3.35pt,6.15pt" to="466.65pt,6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" strokecolor="black [3040]"/>
            </w:pict>
          </mc:Fallback>
        </mc:AlternateContent>
      </w:r>
      <w:r w:rsidRPr="00F53CE0">
        <w:rPr>
          <w:rFonts w:ascii="News Gothic MT" w:hAnsi="News Gothic MT" w:cs="Times New Roman"/>
          <w:b/>
          <w:bCs/>
          <w:color w:val="548DD4" w:themeColor="text2" w:themeTint="99"/>
        </w:rPr>
        <w:t>INDUSTRY EXPERIENCE</w:t>
      </w:r>
    </w:p>
    <w:tbl>
      <w:tblPr>
        <w:tblStyle w:val="TableGrid"/>
        <w:tblW w:w="945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10"/>
        <w:gridCol w:w="1440"/>
      </w:tblGrid>
      <w:tr w:rsidR="005E67E7" w:rsidRPr="00F53CE0" w14:paraId="1624B47B" w14:textId="77777777" w:rsidTr="005E67E7">
        <w:tc>
          <w:tcPr>
            <w:tcW w:w="8010" w:type="dxa"/>
          </w:tcPr>
          <w:p w14:paraId="03F84853" w14:textId="0982376E" w:rsidR="00966331" w:rsidRPr="00F53CE0" w:rsidRDefault="00966331" w:rsidP="00966331">
            <w:pPr>
              <w:pStyle w:val="Heading2"/>
              <w:shd w:val="clear" w:color="auto" w:fill="FFFFFF"/>
              <w:ind w:right="-720"/>
              <w:rPr>
                <w:rFonts w:ascii="News Gothic MT" w:hAnsi="News Gothic MT" w:cs="Times New Roman"/>
                <w:i/>
                <w:iCs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sz w:val="20"/>
                <w:szCs w:val="20"/>
              </w:rPr>
              <w:t>Research Intern, Amazon Web Services (Automated Reasoning Group)</w:t>
            </w:r>
            <w:r w:rsidRPr="00F53CE0">
              <w:rPr>
                <w:rFonts w:ascii="News Gothic MT" w:hAnsi="News Gothic MT" w:cs="Times New Roman"/>
                <w:b w:val="0"/>
                <w:bCs/>
                <w:sz w:val="20"/>
                <w:szCs w:val="20"/>
              </w:rPr>
              <w:tab/>
              <w:t xml:space="preserve">    </w:t>
            </w:r>
            <w:r w:rsidRPr="00F53CE0">
              <w:rPr>
                <w:rFonts w:ascii="News Gothic MT" w:hAnsi="News Gothic MT" w:cs="Times New Roman"/>
                <w:b w:val="0"/>
                <w:bCs/>
                <w:sz w:val="20"/>
                <w:szCs w:val="20"/>
              </w:rPr>
              <w:tab/>
              <w:t xml:space="preserve">  </w:t>
            </w:r>
          </w:p>
          <w:p w14:paraId="1BE7AB48" w14:textId="77777777" w:rsidR="00966331" w:rsidRPr="00F53CE0" w:rsidRDefault="00966331" w:rsidP="00966331">
            <w:pPr>
              <w:pStyle w:val="Heading2"/>
              <w:numPr>
                <w:ilvl w:val="0"/>
                <w:numId w:val="18"/>
              </w:numPr>
              <w:ind w:left="526" w:right="-720" w:hanging="270"/>
              <w:rPr>
                <w:rFonts w:ascii="News Gothic MT" w:eastAsiaTheme="minorHAnsi" w:hAnsi="News Gothic MT" w:cs="Times New Roman"/>
                <w:b w:val="0"/>
                <w:sz w:val="20"/>
                <w:szCs w:val="20"/>
              </w:rPr>
            </w:pPr>
            <w:r w:rsidRPr="00F53CE0">
              <w:rPr>
                <w:rFonts w:ascii="News Gothic MT" w:eastAsiaTheme="minorHAnsi" w:hAnsi="News Gothic MT" w:cs="Times New Roman"/>
                <w:b w:val="0"/>
                <w:sz w:val="20"/>
                <w:szCs w:val="20"/>
              </w:rPr>
              <w:t>Incoming research intern in the AWS Automated Reasoning Group working on SAT/SMT tasks</w:t>
            </w:r>
            <w:r w:rsidR="005E67E7" w:rsidRPr="00F53CE0">
              <w:rPr>
                <w:rFonts w:ascii="News Gothic MT" w:eastAsiaTheme="minorHAnsi" w:hAnsi="News Gothic MT" w:cs="Times New Roman"/>
                <w:b w:val="0"/>
                <w:sz w:val="20"/>
                <w:szCs w:val="20"/>
              </w:rPr>
              <w:t>.</w:t>
            </w:r>
          </w:p>
          <w:p w14:paraId="76B23F99" w14:textId="3CF30952" w:rsidR="005E67E7" w:rsidRPr="00F53CE0" w:rsidRDefault="005E67E7" w:rsidP="005E67E7">
            <w:pPr>
              <w:rPr>
                <w:rFonts w:ascii="News Gothic MT" w:hAnsi="News Gothic MT"/>
                <w:sz w:val="10"/>
                <w:szCs w:val="10"/>
              </w:rPr>
            </w:pPr>
          </w:p>
        </w:tc>
        <w:tc>
          <w:tcPr>
            <w:tcW w:w="1440" w:type="dxa"/>
          </w:tcPr>
          <w:p w14:paraId="2F3EC552" w14:textId="20307ED4" w:rsidR="00966331" w:rsidRPr="00F53CE0" w:rsidRDefault="00966331" w:rsidP="005E67E7">
            <w:pPr>
              <w:pStyle w:val="Heading2"/>
              <w:ind w:left="-111" w:right="-111"/>
              <w:jc w:val="right"/>
              <w:rPr>
                <w:rFonts w:ascii="News Gothic MT" w:hAnsi="News Gothic MT" w:cs="Times New Roman"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b w:val="0"/>
                <w:bCs/>
                <w:i/>
                <w:iCs/>
                <w:sz w:val="20"/>
                <w:szCs w:val="20"/>
              </w:rPr>
              <w:t>Summer</w:t>
            </w:r>
            <w:r w:rsidR="005E67E7" w:rsidRPr="00F53CE0">
              <w:rPr>
                <w:rFonts w:ascii="News Gothic MT" w:hAnsi="News Gothic MT" w:cs="Times New Roman"/>
                <w:b w:val="0"/>
                <w:bCs/>
                <w:i/>
                <w:iCs/>
                <w:sz w:val="20"/>
                <w:szCs w:val="20"/>
              </w:rPr>
              <w:t xml:space="preserve"> </w:t>
            </w:r>
            <w:r w:rsidRPr="00F53CE0">
              <w:rPr>
                <w:rFonts w:ascii="News Gothic MT" w:hAnsi="News Gothic MT" w:cs="Times New Roman"/>
                <w:b w:val="0"/>
                <w:bCs/>
                <w:i/>
                <w:iCs/>
                <w:sz w:val="20"/>
                <w:szCs w:val="20"/>
              </w:rPr>
              <w:t>2026</w:t>
            </w:r>
          </w:p>
        </w:tc>
      </w:tr>
      <w:tr w:rsidR="005E67E7" w:rsidRPr="00F53CE0" w14:paraId="581CEA57" w14:textId="77777777" w:rsidTr="005E67E7">
        <w:tc>
          <w:tcPr>
            <w:tcW w:w="8010" w:type="dxa"/>
          </w:tcPr>
          <w:p w14:paraId="1F9B879C" w14:textId="498F411D" w:rsidR="00966331" w:rsidRPr="00F53CE0" w:rsidRDefault="00966331" w:rsidP="00966331">
            <w:pPr>
              <w:pStyle w:val="Heading2"/>
              <w:shd w:val="clear" w:color="auto" w:fill="FFFFFF"/>
              <w:ind w:right="-720"/>
              <w:rPr>
                <w:rFonts w:ascii="News Gothic MT" w:hAnsi="News Gothic MT" w:cs="Times New Roman"/>
                <w:i/>
                <w:iCs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sz w:val="20"/>
                <w:szCs w:val="20"/>
              </w:rPr>
              <w:t>Research Intern, Microsoft (Research in Software Engineering/</w:t>
            </w:r>
            <w:proofErr w:type="spellStart"/>
            <w:r w:rsidRPr="00F53CE0">
              <w:rPr>
                <w:rFonts w:ascii="News Gothic MT" w:hAnsi="News Gothic MT" w:cs="Times New Roman"/>
                <w:sz w:val="20"/>
                <w:szCs w:val="20"/>
              </w:rPr>
              <w:t>RiSE</w:t>
            </w:r>
            <w:proofErr w:type="spellEnd"/>
            <w:r w:rsidRPr="00F53CE0">
              <w:rPr>
                <w:rFonts w:ascii="News Gothic MT" w:hAnsi="News Gothic MT" w:cs="Times New Roman"/>
                <w:sz w:val="20"/>
                <w:szCs w:val="20"/>
              </w:rPr>
              <w:t xml:space="preserve"> Group)</w:t>
            </w:r>
            <w:r w:rsidRPr="00F53CE0">
              <w:rPr>
                <w:rFonts w:ascii="News Gothic MT" w:hAnsi="News Gothic MT" w:cs="Times New Roman"/>
                <w:b w:val="0"/>
                <w:bCs/>
                <w:sz w:val="20"/>
                <w:szCs w:val="20"/>
              </w:rPr>
              <w:tab/>
              <w:t xml:space="preserve">  </w:t>
            </w:r>
          </w:p>
          <w:p w14:paraId="388116E0" w14:textId="77777777" w:rsidR="00966331" w:rsidRPr="00F53CE0" w:rsidRDefault="00966331" w:rsidP="00966331">
            <w:pPr>
              <w:pStyle w:val="Heading2"/>
              <w:numPr>
                <w:ilvl w:val="0"/>
                <w:numId w:val="18"/>
              </w:numPr>
              <w:shd w:val="clear" w:color="auto" w:fill="FFFFFF"/>
              <w:ind w:left="526" w:hanging="270"/>
              <w:rPr>
                <w:rFonts w:ascii="News Gothic MT" w:eastAsiaTheme="minorHAnsi" w:hAnsi="News Gothic MT" w:cs="Times New Roman"/>
                <w:b w:val="0"/>
                <w:sz w:val="20"/>
                <w:szCs w:val="20"/>
              </w:rPr>
            </w:pPr>
            <w:r w:rsidRPr="00F53CE0">
              <w:rPr>
                <w:rFonts w:ascii="News Gothic MT" w:eastAsiaTheme="minorHAnsi" w:hAnsi="News Gothic MT" w:cs="Times New Roman"/>
                <w:b w:val="0"/>
                <w:sz w:val="20"/>
                <w:szCs w:val="20"/>
              </w:rPr>
              <w:t xml:space="preserve">Researching SMT parallelization algorithms and natural language reasoning for formally verified code generation. Supervised by Nikolaj </w:t>
            </w:r>
            <w:r w:rsidRPr="00F53CE0">
              <w:rPr>
                <w:rFonts w:ascii="News Gothic MT" w:hAnsi="News Gothic MT" w:cs="Times New Roman"/>
                <w:b w:val="0"/>
                <w:bCs/>
                <w:sz w:val="20"/>
                <w:szCs w:val="20"/>
              </w:rPr>
              <w:t>Bjørner</w:t>
            </w:r>
            <w:r w:rsidRPr="00F53CE0">
              <w:rPr>
                <w:rFonts w:ascii="News Gothic MT" w:eastAsiaTheme="minorHAnsi" w:hAnsi="News Gothic MT" w:cs="Times New Roman"/>
                <w:b w:val="0"/>
                <w:sz w:val="20"/>
                <w:szCs w:val="20"/>
              </w:rPr>
              <w:t>.</w:t>
            </w:r>
          </w:p>
          <w:p w14:paraId="192C966C" w14:textId="5C2C5D8A" w:rsidR="005E67E7" w:rsidRPr="00F53CE0" w:rsidRDefault="005E67E7" w:rsidP="005E67E7">
            <w:pPr>
              <w:rPr>
                <w:rFonts w:ascii="News Gothic MT" w:hAnsi="News Gothic MT"/>
                <w:sz w:val="10"/>
                <w:szCs w:val="10"/>
              </w:rPr>
            </w:pPr>
          </w:p>
        </w:tc>
        <w:tc>
          <w:tcPr>
            <w:tcW w:w="1440" w:type="dxa"/>
          </w:tcPr>
          <w:p w14:paraId="5E936880" w14:textId="17C1C32A" w:rsidR="00966331" w:rsidRPr="00F53CE0" w:rsidRDefault="00966331" w:rsidP="005E67E7">
            <w:pPr>
              <w:pStyle w:val="Heading2"/>
              <w:ind w:right="-111"/>
              <w:jc w:val="right"/>
              <w:rPr>
                <w:rFonts w:ascii="News Gothic MT" w:hAnsi="News Gothic MT" w:cs="Times New Roman"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b w:val="0"/>
                <w:bCs/>
                <w:i/>
                <w:iCs/>
                <w:sz w:val="20"/>
                <w:szCs w:val="20"/>
              </w:rPr>
              <w:t>Summer 2025</w:t>
            </w:r>
          </w:p>
        </w:tc>
      </w:tr>
      <w:tr w:rsidR="005E67E7" w:rsidRPr="00F53CE0" w14:paraId="0399A7C3" w14:textId="77777777" w:rsidTr="005E67E7">
        <w:tc>
          <w:tcPr>
            <w:tcW w:w="8010" w:type="dxa"/>
          </w:tcPr>
          <w:p w14:paraId="2049BF82" w14:textId="7560D5C4" w:rsidR="00966331" w:rsidRPr="00F53CE0" w:rsidRDefault="00966331" w:rsidP="00966331">
            <w:pPr>
              <w:pStyle w:val="Heading2"/>
              <w:shd w:val="clear" w:color="auto" w:fill="FFFFFF"/>
              <w:ind w:right="-720"/>
              <w:rPr>
                <w:rFonts w:ascii="News Gothic MT" w:hAnsi="News Gothic MT" w:cs="Times New Roman"/>
                <w:i/>
                <w:iCs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sz w:val="20"/>
                <w:szCs w:val="20"/>
              </w:rPr>
              <w:t>Freelance Software Engineer, Stainless</w:t>
            </w:r>
            <w:r w:rsidRPr="00F53CE0">
              <w:rPr>
                <w:rFonts w:ascii="News Gothic MT" w:hAnsi="News Gothic MT" w:cs="Times New Roman"/>
                <w:sz w:val="20"/>
                <w:szCs w:val="20"/>
              </w:rPr>
              <w:tab/>
            </w:r>
            <w:r w:rsidRPr="00F53CE0">
              <w:rPr>
                <w:rFonts w:ascii="News Gothic MT" w:hAnsi="News Gothic MT" w:cs="Times New Roman"/>
                <w:sz w:val="20"/>
                <w:szCs w:val="20"/>
              </w:rPr>
              <w:tab/>
            </w:r>
          </w:p>
          <w:p w14:paraId="74328BBA" w14:textId="0355AD44" w:rsidR="00966331" w:rsidRPr="00F53CE0" w:rsidRDefault="00966331" w:rsidP="005E67E7">
            <w:pPr>
              <w:pStyle w:val="Heading2"/>
              <w:numPr>
                <w:ilvl w:val="0"/>
                <w:numId w:val="18"/>
              </w:numPr>
              <w:shd w:val="clear" w:color="auto" w:fill="FFFFFF"/>
              <w:ind w:left="526" w:hanging="270"/>
              <w:rPr>
                <w:rFonts w:ascii="News Gothic MT" w:hAnsi="News Gothic MT" w:cs="Times New Roman"/>
                <w:b w:val="0"/>
                <w:bCs/>
                <w:sz w:val="20"/>
                <w:szCs w:val="20"/>
              </w:rPr>
            </w:pPr>
            <w:r w:rsidRPr="00F53CE0">
              <w:rPr>
                <w:rFonts w:ascii="News Gothic MT" w:eastAsiaTheme="minorHAnsi" w:hAnsi="News Gothic MT" w:cs="Times New Roman"/>
                <w:b w:val="0"/>
                <w:sz w:val="20"/>
                <w:szCs w:val="20"/>
              </w:rPr>
              <w:t xml:space="preserve">Stainless </w:t>
            </w:r>
            <w:r w:rsidR="00FD6B6A" w:rsidRPr="00F53CE0">
              <w:rPr>
                <w:rFonts w:ascii="News Gothic MT" w:eastAsiaTheme="minorHAnsi" w:hAnsi="News Gothic MT" w:cs="Times New Roman"/>
                <w:b w:val="0"/>
                <w:sz w:val="20"/>
                <w:szCs w:val="20"/>
              </w:rPr>
              <w:t xml:space="preserve">automatically generates production-ready SDKs from </w:t>
            </w:r>
            <w:proofErr w:type="spellStart"/>
            <w:r w:rsidR="00FD6B6A" w:rsidRPr="00F53CE0">
              <w:rPr>
                <w:rFonts w:ascii="News Gothic MT" w:eastAsiaTheme="minorHAnsi" w:hAnsi="News Gothic MT" w:cs="Times New Roman"/>
                <w:b w:val="0"/>
                <w:sz w:val="20"/>
                <w:szCs w:val="20"/>
              </w:rPr>
              <w:t>OpenAPI</w:t>
            </w:r>
            <w:proofErr w:type="spellEnd"/>
            <w:r w:rsidR="00FD6B6A" w:rsidRPr="00F53CE0">
              <w:rPr>
                <w:rFonts w:ascii="News Gothic MT" w:eastAsiaTheme="minorHAnsi" w:hAnsi="News Gothic MT" w:cs="Times New Roman"/>
                <w:b w:val="0"/>
                <w:sz w:val="20"/>
                <w:szCs w:val="20"/>
              </w:rPr>
              <w:t xml:space="preserve"> specifications</w:t>
            </w:r>
            <w:r w:rsidRPr="00F53CE0">
              <w:rPr>
                <w:rFonts w:ascii="News Gothic MT" w:eastAsiaTheme="minorHAnsi" w:hAnsi="News Gothic MT" w:cs="Times New Roman"/>
                <w:b w:val="0"/>
                <w:sz w:val="20"/>
                <w:szCs w:val="20"/>
              </w:rPr>
              <w:t xml:space="preserve">. I made open-source contributions to codebases including </w:t>
            </w:r>
            <w:r w:rsidRPr="00F53CE0">
              <w:rPr>
                <w:rFonts w:ascii="News Gothic MT" w:eastAsiaTheme="minorHAnsi" w:hAnsi="News Gothic MT" w:cs="Times New Roman"/>
                <w:b w:val="0"/>
                <w:sz w:val="20"/>
                <w:szCs w:val="20"/>
              </w:rPr>
              <w:lastRenderedPageBreak/>
              <w:t xml:space="preserve">Stoplight Prism, node-tree-sitter, Microsoft </w:t>
            </w:r>
            <w:proofErr w:type="spellStart"/>
            <w:r w:rsidRPr="00F53CE0">
              <w:rPr>
                <w:rFonts w:ascii="News Gothic MT" w:eastAsiaTheme="minorHAnsi" w:hAnsi="News Gothic MT" w:cs="Times New Roman"/>
                <w:b w:val="0"/>
                <w:sz w:val="20"/>
                <w:szCs w:val="20"/>
              </w:rPr>
              <w:t>Pyright</w:t>
            </w:r>
            <w:proofErr w:type="spellEnd"/>
            <w:r w:rsidRPr="00F53CE0">
              <w:rPr>
                <w:rFonts w:ascii="News Gothic MT" w:eastAsiaTheme="minorHAnsi" w:hAnsi="News Gothic MT" w:cs="Times New Roman"/>
                <w:b w:val="0"/>
                <w:sz w:val="20"/>
                <w:szCs w:val="20"/>
              </w:rPr>
              <w:t xml:space="preserve">, NPM Trends, and </w:t>
            </w:r>
            <w:proofErr w:type="spellStart"/>
            <w:r w:rsidRPr="00F53CE0">
              <w:rPr>
                <w:rFonts w:ascii="News Gothic MT" w:eastAsiaTheme="minorHAnsi" w:hAnsi="News Gothic MT" w:cs="Times New Roman"/>
                <w:b w:val="0"/>
                <w:sz w:val="20"/>
                <w:szCs w:val="20"/>
              </w:rPr>
              <w:t>json</w:t>
            </w:r>
            <w:proofErr w:type="spellEnd"/>
            <w:r w:rsidRPr="00F53CE0">
              <w:rPr>
                <w:rFonts w:ascii="News Gothic MT" w:eastAsiaTheme="minorHAnsi" w:hAnsi="News Gothic MT" w:cs="Times New Roman"/>
                <w:b w:val="0"/>
                <w:sz w:val="20"/>
                <w:szCs w:val="20"/>
              </w:rPr>
              <w:t>-schema-benchmark.</w:t>
            </w:r>
            <w:r w:rsidRPr="00F53CE0">
              <w:rPr>
                <w:rFonts w:ascii="News Gothic MT" w:hAnsi="News Gothic MT" w:cs="Times New Roman"/>
                <w:b w:val="0"/>
                <w:bCs/>
                <w:sz w:val="20"/>
                <w:szCs w:val="20"/>
              </w:rPr>
              <w:t xml:space="preserve"> </w:t>
            </w:r>
            <w:r w:rsidR="00FD6B6A" w:rsidRPr="00F53CE0">
              <w:rPr>
                <w:rFonts w:ascii="News Gothic MT" w:hAnsi="News Gothic MT" w:cs="Times New Roman"/>
                <w:sz w:val="20"/>
                <w:szCs w:val="20"/>
              </w:rPr>
              <w:t>A</w:t>
            </w:r>
            <w:r w:rsidRPr="00F53CE0">
              <w:rPr>
                <w:rFonts w:ascii="News Gothic MT" w:hAnsi="News Gothic MT" w:cs="Times New Roman"/>
                <w:sz w:val="20"/>
                <w:szCs w:val="20"/>
              </w:rPr>
              <w:t xml:space="preserve">cquired by Anthropic for $300 million </w:t>
            </w:r>
            <w:r w:rsidRPr="00F53CE0">
              <w:rPr>
                <w:rFonts w:ascii="News Gothic MT" w:hAnsi="News Gothic MT" w:cs="Times New Roman"/>
                <w:b w:val="0"/>
                <w:bCs/>
                <w:sz w:val="20"/>
                <w:szCs w:val="20"/>
              </w:rPr>
              <w:t>in May 2026.</w:t>
            </w:r>
          </w:p>
          <w:p w14:paraId="2A56C53E" w14:textId="069272A6" w:rsidR="005E67E7" w:rsidRPr="00F53CE0" w:rsidRDefault="005E67E7" w:rsidP="005E67E7">
            <w:pPr>
              <w:rPr>
                <w:rFonts w:ascii="News Gothic MT" w:hAnsi="News Gothic MT"/>
                <w:sz w:val="10"/>
                <w:szCs w:val="10"/>
              </w:rPr>
            </w:pPr>
          </w:p>
        </w:tc>
        <w:tc>
          <w:tcPr>
            <w:tcW w:w="1440" w:type="dxa"/>
          </w:tcPr>
          <w:p w14:paraId="6B9AE7E8" w14:textId="77777777" w:rsidR="005E67E7" w:rsidRPr="00F53CE0" w:rsidRDefault="00966331" w:rsidP="005E67E7">
            <w:pPr>
              <w:pStyle w:val="Heading2"/>
              <w:ind w:right="-111"/>
              <w:jc w:val="right"/>
              <w:rPr>
                <w:rFonts w:ascii="News Gothic MT" w:hAnsi="News Gothic MT" w:cs="Times New Roman"/>
                <w:b w:val="0"/>
                <w:bCs/>
                <w:i/>
                <w:iCs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b w:val="0"/>
                <w:bCs/>
                <w:i/>
                <w:iCs/>
                <w:sz w:val="20"/>
                <w:szCs w:val="20"/>
              </w:rPr>
              <w:lastRenderedPageBreak/>
              <w:t>Feb. 2023-</w:t>
            </w:r>
          </w:p>
          <w:p w14:paraId="5DD9B24A" w14:textId="5B79D2DA" w:rsidR="00966331" w:rsidRPr="00F53CE0" w:rsidRDefault="00966331" w:rsidP="005E67E7">
            <w:pPr>
              <w:pStyle w:val="Heading2"/>
              <w:ind w:right="-111"/>
              <w:jc w:val="right"/>
              <w:rPr>
                <w:rFonts w:ascii="News Gothic MT" w:hAnsi="News Gothic MT" w:cs="Times New Roman"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b w:val="0"/>
                <w:bCs/>
                <w:i/>
                <w:iCs/>
                <w:sz w:val="20"/>
                <w:szCs w:val="20"/>
              </w:rPr>
              <w:t>Oct. 2024</w:t>
            </w:r>
          </w:p>
        </w:tc>
      </w:tr>
      <w:tr w:rsidR="005E67E7" w:rsidRPr="00F53CE0" w14:paraId="55A6FBA9" w14:textId="77777777" w:rsidTr="005E67E7">
        <w:tc>
          <w:tcPr>
            <w:tcW w:w="8010" w:type="dxa"/>
          </w:tcPr>
          <w:p w14:paraId="51DAF273" w14:textId="747D276E" w:rsidR="00966331" w:rsidRPr="00F53CE0" w:rsidRDefault="00966331" w:rsidP="00966331">
            <w:pPr>
              <w:pStyle w:val="Heading2"/>
              <w:shd w:val="clear" w:color="auto" w:fill="FFFFFF"/>
              <w:ind w:right="-720"/>
              <w:rPr>
                <w:rFonts w:ascii="News Gothic MT" w:hAnsi="News Gothic MT" w:cs="Times New Roman"/>
                <w:i/>
                <w:iCs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sz w:val="20"/>
                <w:szCs w:val="20"/>
              </w:rPr>
              <w:lastRenderedPageBreak/>
              <w:t>Software Engineer, Meta</w:t>
            </w:r>
            <w:r w:rsidRPr="00F53CE0">
              <w:rPr>
                <w:rFonts w:ascii="News Gothic MT" w:hAnsi="News Gothic MT" w:cs="Times New Roman"/>
                <w:b w:val="0"/>
                <w:bCs/>
                <w:sz w:val="20"/>
                <w:szCs w:val="20"/>
              </w:rPr>
              <w:tab/>
            </w:r>
            <w:r w:rsidRPr="00F53CE0">
              <w:rPr>
                <w:rFonts w:ascii="News Gothic MT" w:hAnsi="News Gothic MT" w:cs="Times New Roman"/>
                <w:b w:val="0"/>
                <w:bCs/>
                <w:sz w:val="20"/>
                <w:szCs w:val="20"/>
              </w:rPr>
              <w:tab/>
              <w:t xml:space="preserve">   </w:t>
            </w:r>
          </w:p>
          <w:p w14:paraId="48FBDFAA" w14:textId="77777777" w:rsidR="00966331" w:rsidRPr="00F53CE0" w:rsidRDefault="00966331" w:rsidP="00966331">
            <w:pPr>
              <w:pStyle w:val="NoSpacing"/>
              <w:numPr>
                <w:ilvl w:val="0"/>
                <w:numId w:val="14"/>
              </w:numPr>
              <w:ind w:left="540" w:hanging="270"/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>Improve type safety of Python and Hack code in engineering bootcamp. Impacted by the 13% company layoff as a new hire.</w:t>
            </w:r>
          </w:p>
          <w:p w14:paraId="6856DE66" w14:textId="52A368E8" w:rsidR="005E67E7" w:rsidRPr="00F53CE0" w:rsidRDefault="005E67E7" w:rsidP="005E67E7">
            <w:pPr>
              <w:pStyle w:val="NoSpacing"/>
              <w:rPr>
                <w:rFonts w:ascii="News Gothic MT" w:hAnsi="News Gothic MT" w:cs="Times New Roman"/>
                <w:color w:val="000000" w:themeColor="text1"/>
                <w:sz w:val="10"/>
                <w:szCs w:val="10"/>
              </w:rPr>
            </w:pPr>
          </w:p>
        </w:tc>
        <w:tc>
          <w:tcPr>
            <w:tcW w:w="1440" w:type="dxa"/>
          </w:tcPr>
          <w:p w14:paraId="2701C0A9" w14:textId="77777777" w:rsidR="005E67E7" w:rsidRPr="00F53CE0" w:rsidRDefault="00966331" w:rsidP="005E67E7">
            <w:pPr>
              <w:pStyle w:val="Heading2"/>
              <w:ind w:right="-111"/>
              <w:jc w:val="right"/>
              <w:rPr>
                <w:rFonts w:ascii="News Gothic MT" w:hAnsi="News Gothic MT" w:cs="Times New Roman"/>
                <w:b w:val="0"/>
                <w:bCs/>
                <w:i/>
                <w:iCs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b w:val="0"/>
                <w:bCs/>
                <w:i/>
                <w:iCs/>
                <w:sz w:val="20"/>
                <w:szCs w:val="20"/>
              </w:rPr>
              <w:t>Oct. 2022-</w:t>
            </w:r>
          </w:p>
          <w:p w14:paraId="679EE43E" w14:textId="6DE93777" w:rsidR="00966331" w:rsidRPr="00F53CE0" w:rsidRDefault="00966331" w:rsidP="005E67E7">
            <w:pPr>
              <w:pStyle w:val="Heading2"/>
              <w:ind w:right="-111"/>
              <w:jc w:val="right"/>
              <w:rPr>
                <w:rFonts w:ascii="News Gothic MT" w:hAnsi="News Gothic MT" w:cs="Times New Roman"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b w:val="0"/>
                <w:bCs/>
                <w:i/>
                <w:iCs/>
                <w:sz w:val="20"/>
                <w:szCs w:val="20"/>
              </w:rPr>
              <w:t>Nov. 2022</w:t>
            </w:r>
          </w:p>
        </w:tc>
      </w:tr>
      <w:tr w:rsidR="005E67E7" w:rsidRPr="00F53CE0" w14:paraId="163D8658" w14:textId="77777777" w:rsidTr="005E67E7">
        <w:trPr>
          <w:trHeight w:val="65"/>
        </w:trPr>
        <w:tc>
          <w:tcPr>
            <w:tcW w:w="8010" w:type="dxa"/>
          </w:tcPr>
          <w:p w14:paraId="70F0EAD7" w14:textId="77777777" w:rsidR="00966331" w:rsidRPr="00F53CE0" w:rsidRDefault="00966331" w:rsidP="00966331">
            <w:pPr>
              <w:pStyle w:val="Heading2"/>
              <w:shd w:val="clear" w:color="auto" w:fill="FFFFFF"/>
              <w:rPr>
                <w:rFonts w:ascii="News Gothic MT" w:hAnsi="News Gothic MT" w:cs="Times New Roman"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sz w:val="20"/>
                <w:szCs w:val="20"/>
              </w:rPr>
              <w:t>3x Software Engineering Intern, Facebook</w:t>
            </w:r>
          </w:p>
          <w:p w14:paraId="021153C5" w14:textId="610EFF80" w:rsidR="00966331" w:rsidRPr="00F53CE0" w:rsidRDefault="00966331" w:rsidP="005E67E7">
            <w:pPr>
              <w:pStyle w:val="Heading2"/>
              <w:numPr>
                <w:ilvl w:val="0"/>
                <w:numId w:val="18"/>
              </w:numPr>
              <w:shd w:val="clear" w:color="auto" w:fill="FFFFFF"/>
              <w:ind w:left="526" w:hanging="270"/>
              <w:rPr>
                <w:rFonts w:ascii="News Gothic MT" w:hAnsi="News Gothic MT" w:cs="Times New Roman"/>
                <w:b w:val="0"/>
                <w:bCs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b w:val="0"/>
                <w:bCs/>
                <w:sz w:val="20"/>
                <w:szCs w:val="20"/>
              </w:rPr>
              <w:t>iOS/</w:t>
            </w:r>
            <w:proofErr w:type="spellStart"/>
            <w:r w:rsidRPr="00F53CE0">
              <w:rPr>
                <w:rFonts w:ascii="News Gothic MT" w:hAnsi="News Gothic MT" w:cs="Times New Roman"/>
                <w:b w:val="0"/>
                <w:bCs/>
                <w:sz w:val="20"/>
                <w:szCs w:val="20"/>
              </w:rPr>
              <w:t>serverside</w:t>
            </w:r>
            <w:proofErr w:type="spellEnd"/>
            <w:r w:rsidRPr="00F53CE0">
              <w:rPr>
                <w:rFonts w:ascii="News Gothic MT" w:hAnsi="News Gothic MT" w:cs="Times New Roman"/>
                <w:b w:val="0"/>
                <w:bCs/>
                <w:sz w:val="20"/>
                <w:szCs w:val="20"/>
              </w:rPr>
              <w:t xml:space="preserve"> </w:t>
            </w:r>
            <w:proofErr w:type="spellStart"/>
            <w:r w:rsidRPr="00F53CE0">
              <w:rPr>
                <w:rFonts w:ascii="News Gothic MT" w:hAnsi="News Gothic MT" w:cs="Times New Roman"/>
                <w:b w:val="0"/>
                <w:bCs/>
                <w:sz w:val="20"/>
                <w:szCs w:val="20"/>
              </w:rPr>
              <w:t>fullstack</w:t>
            </w:r>
            <w:proofErr w:type="spellEnd"/>
            <w:r w:rsidRPr="00F53CE0">
              <w:rPr>
                <w:rFonts w:ascii="News Gothic MT" w:hAnsi="News Gothic MT" w:cs="Times New Roman"/>
                <w:b w:val="0"/>
                <w:bCs/>
                <w:sz w:val="20"/>
                <w:szCs w:val="20"/>
              </w:rPr>
              <w:t xml:space="preserve"> intern on Facebook Events and Groups. </w:t>
            </w:r>
          </w:p>
        </w:tc>
        <w:tc>
          <w:tcPr>
            <w:tcW w:w="1440" w:type="dxa"/>
          </w:tcPr>
          <w:p w14:paraId="6DC76A14" w14:textId="794BC246" w:rsidR="00966331" w:rsidRPr="00F53CE0" w:rsidRDefault="005E67E7" w:rsidP="005E67E7">
            <w:pPr>
              <w:pStyle w:val="Heading2"/>
              <w:shd w:val="clear" w:color="auto" w:fill="FFFFFF"/>
              <w:ind w:left="-111" w:right="-111"/>
              <w:jc w:val="right"/>
              <w:rPr>
                <w:rFonts w:ascii="News Gothic MT" w:hAnsi="News Gothic MT" w:cs="Times New Roman"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b w:val="0"/>
                <w:bCs/>
                <w:i/>
                <w:iCs/>
                <w:sz w:val="20"/>
                <w:szCs w:val="20"/>
              </w:rPr>
              <w:t>Summer</w:t>
            </w:r>
            <w:r w:rsidR="00966331" w:rsidRPr="00F53CE0">
              <w:rPr>
                <w:rFonts w:ascii="News Gothic MT" w:hAnsi="News Gothic MT" w:cs="Times New Roman"/>
                <w:b w:val="0"/>
                <w:bCs/>
                <w:i/>
                <w:iCs/>
                <w:sz w:val="20"/>
                <w:szCs w:val="20"/>
              </w:rPr>
              <w:t xml:space="preserve"> 2019, 2020, 2021</w:t>
            </w:r>
          </w:p>
        </w:tc>
      </w:tr>
    </w:tbl>
    <w:p w14:paraId="1BE29D6F" w14:textId="01069A11" w:rsidR="00D125BB" w:rsidRPr="00F53CE0" w:rsidRDefault="00D125BB" w:rsidP="00D125BB">
      <w:pPr>
        <w:rPr>
          <w:rFonts w:ascii="News Gothic MT" w:hAnsi="News Gothic MT" w:cs="Times New Roman"/>
          <w:noProof/>
          <w:color w:val="548DD4" w:themeColor="text2" w:themeTint="99"/>
          <w:sz w:val="10"/>
          <w:szCs w:val="10"/>
        </w:rPr>
      </w:pPr>
    </w:p>
    <w:p w14:paraId="6DE91631" w14:textId="77777777" w:rsidR="004F35FF" w:rsidRPr="00F53CE0" w:rsidRDefault="004F35FF" w:rsidP="004F35FF">
      <w:pPr>
        <w:rPr>
          <w:rFonts w:ascii="News Gothic MT" w:hAnsi="News Gothic MT" w:cs="Times New Roman"/>
          <w:b/>
          <w:bCs/>
          <w:color w:val="548DD4" w:themeColor="text2" w:themeTint="99"/>
        </w:rPr>
      </w:pPr>
      <w:r w:rsidRPr="00F53CE0">
        <w:rPr>
          <w:rFonts w:ascii="News Gothic MT" w:hAnsi="News Gothic MT" w:cs="Times New Roman"/>
          <w:b/>
          <w:bCs/>
          <w:noProof/>
          <w:color w:val="548DD4" w:themeColor="text2" w:themeTint="99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BFC99D0" wp14:editId="04A5A92B">
                <wp:simplePos x="0" y="0"/>
                <wp:positionH relativeFrom="column">
                  <wp:posOffset>1717401</wp:posOffset>
                </wp:positionH>
                <wp:positionV relativeFrom="paragraph">
                  <wp:posOffset>81425</wp:posOffset>
                </wp:positionV>
                <wp:extent cx="4208090" cy="0"/>
                <wp:effectExtent l="0" t="0" r="8890" b="12700"/>
                <wp:wrapNone/>
                <wp:docPr id="439911147" name="Straight Connector 439911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080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87E1A5" id="Straight Connector 439911147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5.25pt,6.4pt" to="466.6pt,6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" strokecolor="black [3040]"/>
            </w:pict>
          </mc:Fallback>
        </mc:AlternateContent>
      </w:r>
      <w:r w:rsidRPr="00F53CE0">
        <w:rPr>
          <w:rFonts w:ascii="News Gothic MT" w:hAnsi="News Gothic MT" w:cs="Times New Roman"/>
          <w:b/>
          <w:bCs/>
          <w:noProof/>
          <w:color w:val="548DD4" w:themeColor="text2" w:themeTint="99"/>
        </w:rPr>
        <w:t>TEACHING</w:t>
      </w:r>
      <w:r w:rsidRPr="00F53CE0">
        <w:rPr>
          <w:rFonts w:ascii="News Gothic MT" w:hAnsi="News Gothic MT" w:cs="Times New Roman"/>
          <w:b/>
          <w:bCs/>
          <w:color w:val="548DD4" w:themeColor="text2" w:themeTint="99"/>
        </w:rPr>
        <w:t xml:space="preserve"> EXPERIENCE </w:t>
      </w:r>
    </w:p>
    <w:tbl>
      <w:tblPr>
        <w:tblStyle w:val="TableGrid"/>
        <w:tblW w:w="94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35"/>
        <w:gridCol w:w="1710"/>
      </w:tblGrid>
      <w:tr w:rsidR="00571C3D" w:rsidRPr="00F53CE0" w14:paraId="455770CC" w14:textId="77777777" w:rsidTr="00571C3D">
        <w:tc>
          <w:tcPr>
            <w:tcW w:w="7735" w:type="dxa"/>
          </w:tcPr>
          <w:p w14:paraId="128112E8" w14:textId="70190EBE" w:rsidR="00571C3D" w:rsidRPr="00F53CE0" w:rsidRDefault="00571C3D" w:rsidP="00571C3D">
            <w:pPr>
              <w:pStyle w:val="NoSpacing"/>
              <w:ind w:left="-104"/>
              <w:rPr>
                <w:rFonts w:ascii="News Gothic MT" w:hAnsi="News Gothic M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b/>
                <w:bCs/>
                <w:color w:val="000000" w:themeColor="text1"/>
                <w:sz w:val="20"/>
                <w:szCs w:val="20"/>
              </w:rPr>
              <w:t xml:space="preserve">Teaching Assistant, CSE 130: Programming Languages, UCSD </w:t>
            </w:r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>(N=69)</w:t>
            </w:r>
          </w:p>
        </w:tc>
        <w:tc>
          <w:tcPr>
            <w:tcW w:w="1710" w:type="dxa"/>
          </w:tcPr>
          <w:p w14:paraId="7CBEF8B0" w14:textId="6215187D" w:rsidR="00571C3D" w:rsidRPr="00F53CE0" w:rsidRDefault="00571C3D" w:rsidP="00571C3D">
            <w:pPr>
              <w:pStyle w:val="NoSpacing"/>
              <w:jc w:val="right"/>
              <w:rPr>
                <w:rFonts w:ascii="News Gothic MT" w:hAnsi="News Gothic M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i/>
                <w:iCs/>
                <w:color w:val="000000" w:themeColor="text1"/>
                <w:sz w:val="20"/>
                <w:szCs w:val="20"/>
              </w:rPr>
              <w:t>Fall</w:t>
            </w:r>
            <w:r w:rsidRPr="00F53CE0">
              <w:rPr>
                <w:rFonts w:ascii="News Gothic MT" w:hAnsi="News Gothic MT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F53CE0">
              <w:rPr>
                <w:rFonts w:ascii="News Gothic MT" w:hAnsi="News Gothic MT" w:cs="Times New Roman"/>
                <w:i/>
                <w:iCs/>
                <w:color w:val="000000" w:themeColor="text1"/>
                <w:sz w:val="20"/>
                <w:szCs w:val="20"/>
              </w:rPr>
              <w:t>2025</w:t>
            </w:r>
          </w:p>
        </w:tc>
      </w:tr>
      <w:tr w:rsidR="00571C3D" w:rsidRPr="00F53CE0" w14:paraId="677A6A52" w14:textId="77777777" w:rsidTr="00571C3D">
        <w:tc>
          <w:tcPr>
            <w:tcW w:w="7735" w:type="dxa"/>
          </w:tcPr>
          <w:p w14:paraId="468F1B80" w14:textId="04987C2E" w:rsidR="00571C3D" w:rsidRPr="00F53CE0" w:rsidRDefault="00571C3D" w:rsidP="00571C3D">
            <w:pPr>
              <w:pStyle w:val="NoSpacing"/>
              <w:ind w:left="-104" w:right="-113"/>
              <w:rPr>
                <w:rFonts w:ascii="News Gothic MT" w:hAnsi="News Gothic M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b/>
                <w:bCs/>
                <w:color w:val="000000" w:themeColor="text1"/>
                <w:sz w:val="20"/>
                <w:szCs w:val="20"/>
              </w:rPr>
              <w:t xml:space="preserve">Teaching Assistant, CSE 130: Programming Languages, UCSD </w:t>
            </w:r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>(N=126)</w:t>
            </w:r>
          </w:p>
        </w:tc>
        <w:tc>
          <w:tcPr>
            <w:tcW w:w="1710" w:type="dxa"/>
          </w:tcPr>
          <w:p w14:paraId="7B1ECBB9" w14:textId="5EEA0C78" w:rsidR="00571C3D" w:rsidRPr="00F53CE0" w:rsidRDefault="00571C3D" w:rsidP="00571C3D">
            <w:pPr>
              <w:pStyle w:val="NoSpacing"/>
              <w:jc w:val="right"/>
              <w:rPr>
                <w:rFonts w:ascii="News Gothic MT" w:hAnsi="News Gothic M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i/>
                <w:iCs/>
                <w:color w:val="000000" w:themeColor="text1"/>
                <w:sz w:val="20"/>
                <w:szCs w:val="20"/>
              </w:rPr>
              <w:t>Spring</w:t>
            </w:r>
            <w:r w:rsidRPr="00F53CE0">
              <w:rPr>
                <w:rFonts w:ascii="News Gothic MT" w:hAnsi="News Gothic MT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F53CE0">
              <w:rPr>
                <w:rFonts w:ascii="News Gothic MT" w:hAnsi="News Gothic MT" w:cs="Times New Roman"/>
                <w:i/>
                <w:iCs/>
                <w:color w:val="000000" w:themeColor="text1"/>
                <w:sz w:val="20"/>
                <w:szCs w:val="20"/>
              </w:rPr>
              <w:t>2025</w:t>
            </w:r>
          </w:p>
        </w:tc>
      </w:tr>
      <w:tr w:rsidR="00571C3D" w:rsidRPr="00F53CE0" w14:paraId="366A216C" w14:textId="77777777" w:rsidTr="00571C3D">
        <w:trPr>
          <w:trHeight w:val="252"/>
        </w:trPr>
        <w:tc>
          <w:tcPr>
            <w:tcW w:w="7735" w:type="dxa"/>
          </w:tcPr>
          <w:p w14:paraId="5E4DBE34" w14:textId="0950293D" w:rsidR="00571C3D" w:rsidRPr="00F53CE0" w:rsidRDefault="00571C3D" w:rsidP="00571C3D">
            <w:pPr>
              <w:pStyle w:val="NoSpacing"/>
              <w:ind w:left="-104"/>
              <w:rPr>
                <w:rFonts w:ascii="News Gothic MT" w:hAnsi="News Gothic M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b/>
                <w:bCs/>
                <w:color w:val="000000" w:themeColor="text1"/>
                <w:sz w:val="20"/>
                <w:szCs w:val="20"/>
              </w:rPr>
              <w:t xml:space="preserve">Teaching Assistant, CS 133: Database Systems, Pomona College </w:t>
            </w:r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>(N=20)</w:t>
            </w:r>
          </w:p>
        </w:tc>
        <w:tc>
          <w:tcPr>
            <w:tcW w:w="1710" w:type="dxa"/>
          </w:tcPr>
          <w:p w14:paraId="6786B8BD" w14:textId="73DB8D53" w:rsidR="00571C3D" w:rsidRPr="00F53CE0" w:rsidRDefault="00571C3D" w:rsidP="00571C3D">
            <w:pPr>
              <w:pStyle w:val="NoSpacing"/>
              <w:jc w:val="right"/>
              <w:rPr>
                <w:rFonts w:ascii="News Gothic MT" w:hAnsi="News Gothic M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i/>
                <w:iCs/>
                <w:color w:val="000000" w:themeColor="text1"/>
                <w:sz w:val="20"/>
                <w:szCs w:val="20"/>
              </w:rPr>
              <w:t>Spring</w:t>
            </w:r>
            <w:r w:rsidRPr="00F53CE0">
              <w:rPr>
                <w:rFonts w:ascii="News Gothic MT" w:hAnsi="News Gothic MT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F53CE0">
              <w:rPr>
                <w:rFonts w:ascii="News Gothic MT" w:hAnsi="News Gothic MT" w:cs="Times New Roman"/>
                <w:i/>
                <w:iCs/>
                <w:color w:val="000000" w:themeColor="text1"/>
                <w:sz w:val="20"/>
                <w:szCs w:val="20"/>
              </w:rPr>
              <w:t>2020</w:t>
            </w:r>
          </w:p>
        </w:tc>
      </w:tr>
    </w:tbl>
    <w:p w14:paraId="53526B13" w14:textId="372EFBD0" w:rsidR="00D125BB" w:rsidRPr="00F53CE0" w:rsidRDefault="00D125BB" w:rsidP="00990D96">
      <w:pPr>
        <w:rPr>
          <w:rFonts w:ascii="News Gothic MT" w:hAnsi="News Gothic MT" w:cs="Times New Roman"/>
          <w:b/>
          <w:bCs/>
          <w:noProof/>
          <w:color w:val="548DD4" w:themeColor="text2" w:themeTint="99"/>
          <w:sz w:val="10"/>
          <w:szCs w:val="10"/>
        </w:rPr>
      </w:pPr>
    </w:p>
    <w:p w14:paraId="494DDB9A" w14:textId="4A0DD5CD" w:rsidR="00990D96" w:rsidRPr="00F53CE0" w:rsidRDefault="00990D96" w:rsidP="00990D96">
      <w:pPr>
        <w:rPr>
          <w:rFonts w:ascii="News Gothic MT" w:hAnsi="News Gothic MT" w:cs="Times New Roman"/>
          <w:b/>
          <w:bCs/>
          <w:color w:val="548DD4" w:themeColor="text2" w:themeTint="99"/>
        </w:rPr>
      </w:pPr>
      <w:r w:rsidRPr="00F53CE0">
        <w:rPr>
          <w:rFonts w:ascii="News Gothic MT" w:hAnsi="News Gothic MT" w:cs="Times New Roman"/>
          <w:b/>
          <w:bCs/>
          <w:noProof/>
          <w:color w:val="548DD4" w:themeColor="text2" w:themeTint="99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AEE6FE6" wp14:editId="23673792">
                <wp:simplePos x="0" y="0"/>
                <wp:positionH relativeFrom="column">
                  <wp:posOffset>393192</wp:posOffset>
                </wp:positionH>
                <wp:positionV relativeFrom="paragraph">
                  <wp:posOffset>81788</wp:posOffset>
                </wp:positionV>
                <wp:extent cx="5530723" cy="0"/>
                <wp:effectExtent l="0" t="0" r="6985" b="12700"/>
                <wp:wrapNone/>
                <wp:docPr id="1721858882" name="Straight Connector 17218588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3072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9E94E7" id="Straight Connector 1721858882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95pt,6.45pt" to="466.45pt,6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" strokecolor="black [3040]"/>
            </w:pict>
          </mc:Fallback>
        </mc:AlternateContent>
      </w:r>
      <w:r w:rsidRPr="00F53CE0">
        <w:rPr>
          <w:rFonts w:ascii="News Gothic MT" w:hAnsi="News Gothic MT" w:cs="Times New Roman"/>
          <w:b/>
          <w:bCs/>
          <w:noProof/>
          <w:color w:val="548DD4" w:themeColor="text2" w:themeTint="99"/>
        </w:rPr>
        <w:t>Talks</w:t>
      </w:r>
    </w:p>
    <w:tbl>
      <w:tblPr>
        <w:tblStyle w:val="TableGrid"/>
        <w:tblW w:w="9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80"/>
        <w:gridCol w:w="1170"/>
      </w:tblGrid>
      <w:tr w:rsidR="00CE2B20" w:rsidRPr="00F53CE0" w14:paraId="420C16FF" w14:textId="77777777" w:rsidTr="00CE2B20">
        <w:tc>
          <w:tcPr>
            <w:tcW w:w="8280" w:type="dxa"/>
          </w:tcPr>
          <w:p w14:paraId="0D2A5CE0" w14:textId="77777777" w:rsidR="00CE2B20" w:rsidRPr="00F53CE0" w:rsidRDefault="00CE2B20" w:rsidP="00E65F21">
            <w:pPr>
              <w:ind w:left="-115"/>
              <w:rPr>
                <w:rFonts w:ascii="News Gothic MT" w:hAnsi="News Gothic MT"/>
                <w:i/>
                <w:iCs/>
                <w:color w:val="000000" w:themeColor="text1"/>
                <w:sz w:val="20"/>
                <w:szCs w:val="20"/>
              </w:rPr>
            </w:pPr>
            <w:r w:rsidRPr="00F53CE0">
              <w:rPr>
                <w:rFonts w:ascii="News Gothic MT" w:hAnsi="News Gothic MT"/>
                <w:color w:val="000000" w:themeColor="text1"/>
                <w:sz w:val="20"/>
                <w:szCs w:val="20"/>
              </w:rPr>
              <w:t xml:space="preserve">“Parallelizing SMT Solvers via Dynamic Partitioning, Core-Guided Search-Space Pruning, and Online Backbone Detection.” </w:t>
            </w:r>
            <w:r w:rsidRPr="00F53CE0">
              <w:rPr>
                <w:rFonts w:ascii="News Gothic MT" w:hAnsi="News Gothic MT"/>
                <w:i/>
                <w:iCs/>
                <w:color w:val="000000" w:themeColor="text1"/>
                <w:sz w:val="20"/>
                <w:szCs w:val="20"/>
              </w:rPr>
              <w:t>Programming Systems Group, UC San Diego.</w:t>
            </w:r>
          </w:p>
          <w:p w14:paraId="30BACEF7" w14:textId="254AAA6A" w:rsidR="00E65F21" w:rsidRPr="00F53CE0" w:rsidRDefault="00E65F21" w:rsidP="00E65F21">
            <w:pPr>
              <w:ind w:left="-115"/>
              <w:rPr>
                <w:rFonts w:ascii="News Gothic MT" w:hAnsi="News Gothic MT"/>
                <w:i/>
                <w:iCs/>
                <w:color w:val="000000" w:themeColor="text1"/>
                <w:sz w:val="10"/>
                <w:szCs w:val="10"/>
              </w:rPr>
            </w:pPr>
          </w:p>
        </w:tc>
        <w:tc>
          <w:tcPr>
            <w:tcW w:w="1170" w:type="dxa"/>
          </w:tcPr>
          <w:p w14:paraId="09A2B526" w14:textId="202E182D" w:rsidR="00CE2B20" w:rsidRPr="00F53CE0" w:rsidRDefault="00CE2B20" w:rsidP="00CE2B20">
            <w:pPr>
              <w:ind w:left="-115"/>
              <w:jc w:val="right"/>
              <w:rPr>
                <w:rFonts w:ascii="News Gothic MT" w:hAnsi="News Gothic MT"/>
                <w:color w:val="000000" w:themeColor="text1"/>
                <w:sz w:val="20"/>
                <w:szCs w:val="20"/>
              </w:rPr>
            </w:pPr>
            <w:r w:rsidRPr="00F53CE0">
              <w:rPr>
                <w:rFonts w:ascii="News Gothic MT" w:hAnsi="News Gothic MT"/>
                <w:color w:val="000000" w:themeColor="text1"/>
                <w:sz w:val="20"/>
                <w:szCs w:val="20"/>
              </w:rPr>
              <w:t>May 2026</w:t>
            </w:r>
          </w:p>
        </w:tc>
      </w:tr>
      <w:tr w:rsidR="00CE2B20" w:rsidRPr="00F53CE0" w14:paraId="6ADA51A4" w14:textId="77777777" w:rsidTr="00CE2B20">
        <w:tc>
          <w:tcPr>
            <w:tcW w:w="8280" w:type="dxa"/>
          </w:tcPr>
          <w:p w14:paraId="6DD8523D" w14:textId="77777777" w:rsidR="00CE2B20" w:rsidRPr="00F53CE0" w:rsidRDefault="00CE2B20" w:rsidP="00E65F21">
            <w:pPr>
              <w:ind w:left="-115"/>
              <w:rPr>
                <w:rFonts w:ascii="News Gothic MT" w:hAnsi="News Gothic MT"/>
                <w:i/>
                <w:iCs/>
                <w:color w:val="000000" w:themeColor="text1"/>
                <w:sz w:val="20"/>
                <w:szCs w:val="20"/>
              </w:rPr>
            </w:pPr>
            <w:r w:rsidRPr="00F53CE0">
              <w:rPr>
                <w:rFonts w:ascii="News Gothic MT" w:hAnsi="News Gothic MT"/>
                <w:color w:val="000000" w:themeColor="text1"/>
                <w:sz w:val="20"/>
                <w:szCs w:val="20"/>
              </w:rPr>
              <w:t xml:space="preserve">“Parallelizing Z3: Adaptive Cubing via Online Sampling of CDCL Conflict Traces.” </w:t>
            </w:r>
            <w:r w:rsidRPr="00F53CE0">
              <w:rPr>
                <w:rFonts w:ascii="News Gothic MT" w:hAnsi="News Gothic MT"/>
                <w:i/>
                <w:iCs/>
                <w:color w:val="000000" w:themeColor="text1"/>
                <w:sz w:val="20"/>
                <w:szCs w:val="20"/>
              </w:rPr>
              <w:t>Programming Systems Group, UC San Diego.</w:t>
            </w:r>
          </w:p>
          <w:p w14:paraId="64DB0435" w14:textId="5B128698" w:rsidR="00E65F21" w:rsidRPr="00F53CE0" w:rsidRDefault="00E65F21" w:rsidP="00E65F21">
            <w:pPr>
              <w:ind w:left="-115"/>
              <w:rPr>
                <w:rFonts w:ascii="News Gothic MT" w:hAnsi="News Gothic MT"/>
                <w:i/>
                <w:iCs/>
                <w:color w:val="000000" w:themeColor="text1"/>
                <w:sz w:val="10"/>
                <w:szCs w:val="10"/>
              </w:rPr>
            </w:pPr>
          </w:p>
        </w:tc>
        <w:tc>
          <w:tcPr>
            <w:tcW w:w="1170" w:type="dxa"/>
          </w:tcPr>
          <w:p w14:paraId="413D61B6" w14:textId="7C02C81E" w:rsidR="00CE2B20" w:rsidRPr="00F53CE0" w:rsidRDefault="00CE2B20" w:rsidP="00CE2B20">
            <w:pPr>
              <w:ind w:left="-115"/>
              <w:jc w:val="right"/>
              <w:rPr>
                <w:rFonts w:ascii="News Gothic MT" w:hAnsi="News Gothic MT"/>
                <w:color w:val="000000" w:themeColor="text1"/>
                <w:sz w:val="20"/>
                <w:szCs w:val="20"/>
              </w:rPr>
            </w:pPr>
            <w:r w:rsidRPr="00F53CE0">
              <w:rPr>
                <w:rFonts w:ascii="News Gothic MT" w:hAnsi="News Gothic MT"/>
                <w:color w:val="000000" w:themeColor="text1"/>
                <w:sz w:val="20"/>
                <w:szCs w:val="20"/>
              </w:rPr>
              <w:t>Aug. 2025</w:t>
            </w:r>
          </w:p>
        </w:tc>
      </w:tr>
      <w:tr w:rsidR="00CE2B20" w:rsidRPr="00F53CE0" w14:paraId="2CFF05A4" w14:textId="77777777" w:rsidTr="00E65F21">
        <w:trPr>
          <w:trHeight w:val="387"/>
        </w:trPr>
        <w:tc>
          <w:tcPr>
            <w:tcW w:w="8280" w:type="dxa"/>
          </w:tcPr>
          <w:p w14:paraId="3FCBF861" w14:textId="323A2AE8" w:rsidR="00CE2B20" w:rsidRPr="00F53CE0" w:rsidRDefault="00CE2B20" w:rsidP="00E65F21">
            <w:pPr>
              <w:ind w:left="-115"/>
              <w:rPr>
                <w:rFonts w:ascii="News Gothic MT" w:hAnsi="News Gothic MT"/>
                <w:i/>
                <w:iCs/>
                <w:color w:val="000000" w:themeColor="text1"/>
                <w:sz w:val="20"/>
                <w:szCs w:val="20"/>
              </w:rPr>
            </w:pPr>
            <w:r w:rsidRPr="00F53CE0">
              <w:rPr>
                <w:rFonts w:ascii="News Gothic MT" w:hAnsi="News Gothic MT"/>
                <w:color w:val="000000" w:themeColor="text1"/>
                <w:sz w:val="20"/>
                <w:szCs w:val="20"/>
              </w:rPr>
              <w:t xml:space="preserve">“Synthesizing Composite Hierarchical Structure from Symbolic Music Corpora.” </w:t>
            </w:r>
            <w:r w:rsidRPr="00F53CE0">
              <w:rPr>
                <w:rFonts w:ascii="News Gothic MT" w:hAnsi="News Gothic MT"/>
                <w:i/>
                <w:iCs/>
                <w:color w:val="000000" w:themeColor="text1"/>
                <w:sz w:val="20"/>
                <w:szCs w:val="20"/>
              </w:rPr>
              <w:t>The</w:t>
            </w:r>
            <w:r w:rsidRPr="00F53CE0">
              <w:rPr>
                <w:rFonts w:ascii="News Gothic MT" w:hAnsi="News Gothic MT"/>
                <w:color w:val="000000" w:themeColor="text1"/>
                <w:sz w:val="20"/>
                <w:szCs w:val="20"/>
              </w:rPr>
              <w:t xml:space="preserve"> </w:t>
            </w:r>
            <w:r w:rsidRPr="00F53CE0">
              <w:rPr>
                <w:rFonts w:ascii="News Gothic MT" w:hAnsi="News Gothic MT"/>
                <w:i/>
                <w:iCs/>
                <w:color w:val="000000" w:themeColor="text1"/>
                <w:sz w:val="20"/>
                <w:szCs w:val="20"/>
              </w:rPr>
              <w:t>34th International Joint Conference on Artificial Intelligence (IJCAI)</w:t>
            </w:r>
            <w:r w:rsidR="00E65F21" w:rsidRPr="00F53CE0">
              <w:rPr>
                <w:rFonts w:ascii="News Gothic MT" w:hAnsi="News Gothic MT"/>
                <w:i/>
                <w:iCs/>
                <w:color w:val="000000" w:themeColor="text1"/>
                <w:sz w:val="20"/>
                <w:szCs w:val="20"/>
              </w:rPr>
              <w:t>.</w:t>
            </w:r>
          </w:p>
          <w:p w14:paraId="547AE834" w14:textId="1E8960C4" w:rsidR="00E65F21" w:rsidRPr="00F53CE0" w:rsidRDefault="00E65F21" w:rsidP="00E65F21">
            <w:pPr>
              <w:ind w:left="-115"/>
              <w:rPr>
                <w:rFonts w:ascii="News Gothic MT" w:hAnsi="News Gothic MT"/>
                <w:i/>
                <w:iCs/>
                <w:color w:val="000000" w:themeColor="text1"/>
                <w:sz w:val="10"/>
                <w:szCs w:val="10"/>
              </w:rPr>
            </w:pPr>
          </w:p>
        </w:tc>
        <w:tc>
          <w:tcPr>
            <w:tcW w:w="1170" w:type="dxa"/>
          </w:tcPr>
          <w:p w14:paraId="0A2AF4D3" w14:textId="2599BF6A" w:rsidR="00CE2B20" w:rsidRPr="00F53CE0" w:rsidRDefault="00CE2B20" w:rsidP="00CE2B20">
            <w:pPr>
              <w:ind w:left="-115"/>
              <w:jc w:val="right"/>
              <w:rPr>
                <w:rFonts w:ascii="News Gothic MT" w:hAnsi="News Gothic MT"/>
                <w:color w:val="000000" w:themeColor="text1"/>
                <w:sz w:val="20"/>
                <w:szCs w:val="20"/>
              </w:rPr>
            </w:pPr>
            <w:r w:rsidRPr="00F53CE0">
              <w:rPr>
                <w:rFonts w:ascii="News Gothic MT" w:hAnsi="News Gothic MT"/>
                <w:color w:val="000000" w:themeColor="text1"/>
                <w:sz w:val="20"/>
                <w:szCs w:val="20"/>
              </w:rPr>
              <w:t>Feb. 2025</w:t>
            </w:r>
          </w:p>
        </w:tc>
      </w:tr>
      <w:tr w:rsidR="00CE2B20" w:rsidRPr="00F53CE0" w14:paraId="7B59AC37" w14:textId="77777777" w:rsidTr="00E65F21">
        <w:trPr>
          <w:trHeight w:val="162"/>
        </w:trPr>
        <w:tc>
          <w:tcPr>
            <w:tcW w:w="8280" w:type="dxa"/>
          </w:tcPr>
          <w:p w14:paraId="2BE65D81" w14:textId="77777777" w:rsidR="00CE2B20" w:rsidRPr="00F53CE0" w:rsidRDefault="00CE2B20" w:rsidP="00E65F21">
            <w:pPr>
              <w:ind w:left="-115"/>
              <w:rPr>
                <w:rFonts w:ascii="News Gothic MT" w:hAnsi="News Gothic MT"/>
                <w:i/>
                <w:iCs/>
                <w:color w:val="000000" w:themeColor="text1"/>
                <w:sz w:val="20"/>
                <w:szCs w:val="20"/>
              </w:rPr>
            </w:pPr>
            <w:r w:rsidRPr="00F53CE0">
              <w:rPr>
                <w:rFonts w:ascii="News Gothic MT" w:hAnsi="News Gothic MT"/>
                <w:color w:val="000000" w:themeColor="text1"/>
                <w:sz w:val="20"/>
                <w:szCs w:val="20"/>
              </w:rPr>
              <w:t xml:space="preserve">“Synthesizing Composite Hierarchical Structure from Symbolic Music Corpora.” </w:t>
            </w:r>
            <w:r w:rsidRPr="00F53CE0">
              <w:rPr>
                <w:rFonts w:ascii="News Gothic MT" w:hAnsi="News Gothic MT"/>
                <w:i/>
                <w:iCs/>
                <w:color w:val="000000" w:themeColor="text1"/>
                <w:sz w:val="20"/>
                <w:szCs w:val="20"/>
              </w:rPr>
              <w:t>The 19th SoCal Programming Languages and Systems Workshop (</w:t>
            </w:r>
            <w:proofErr w:type="spellStart"/>
            <w:r w:rsidRPr="00F53CE0">
              <w:rPr>
                <w:rFonts w:ascii="News Gothic MT" w:hAnsi="News Gothic MT"/>
                <w:i/>
                <w:iCs/>
                <w:color w:val="000000" w:themeColor="text1"/>
                <w:sz w:val="20"/>
                <w:szCs w:val="20"/>
              </w:rPr>
              <w:t>SoCaL</w:t>
            </w:r>
            <w:proofErr w:type="spellEnd"/>
            <w:r w:rsidRPr="00F53CE0">
              <w:rPr>
                <w:rFonts w:ascii="News Gothic MT" w:hAnsi="News Gothic MT"/>
                <w:i/>
                <w:iCs/>
                <w:color w:val="000000" w:themeColor="text1"/>
                <w:sz w:val="20"/>
                <w:szCs w:val="20"/>
              </w:rPr>
              <w:t xml:space="preserve"> PLS).</w:t>
            </w:r>
          </w:p>
          <w:p w14:paraId="4E8826E4" w14:textId="1B1195BD" w:rsidR="00E65F21" w:rsidRPr="00F53CE0" w:rsidRDefault="00E65F21" w:rsidP="00E65F21">
            <w:pPr>
              <w:ind w:left="-115"/>
              <w:rPr>
                <w:rFonts w:ascii="News Gothic MT" w:hAnsi="News Gothic MT"/>
                <w:i/>
                <w:iCs/>
                <w:color w:val="000000" w:themeColor="text1"/>
                <w:sz w:val="10"/>
                <w:szCs w:val="10"/>
              </w:rPr>
            </w:pPr>
          </w:p>
        </w:tc>
        <w:tc>
          <w:tcPr>
            <w:tcW w:w="1170" w:type="dxa"/>
          </w:tcPr>
          <w:p w14:paraId="5848C926" w14:textId="3ABE00D5" w:rsidR="00CE2B20" w:rsidRPr="00F53CE0" w:rsidRDefault="00CE2B20" w:rsidP="00CE2B20">
            <w:pPr>
              <w:ind w:left="-115"/>
              <w:jc w:val="right"/>
              <w:rPr>
                <w:rFonts w:ascii="News Gothic MT" w:hAnsi="News Gothic MT"/>
                <w:color w:val="000000" w:themeColor="text1"/>
                <w:sz w:val="20"/>
                <w:szCs w:val="20"/>
              </w:rPr>
            </w:pPr>
            <w:r w:rsidRPr="00F53CE0">
              <w:rPr>
                <w:rFonts w:ascii="News Gothic MT" w:hAnsi="News Gothic MT"/>
                <w:color w:val="000000" w:themeColor="text1"/>
                <w:sz w:val="20"/>
                <w:szCs w:val="20"/>
              </w:rPr>
              <w:t>Nov. 2025</w:t>
            </w:r>
          </w:p>
        </w:tc>
      </w:tr>
      <w:tr w:rsidR="00CE2B20" w:rsidRPr="00F53CE0" w14:paraId="69A04170" w14:textId="77777777" w:rsidTr="00E65F21">
        <w:trPr>
          <w:trHeight w:val="79"/>
        </w:trPr>
        <w:tc>
          <w:tcPr>
            <w:tcW w:w="8280" w:type="dxa"/>
          </w:tcPr>
          <w:p w14:paraId="46BEE998" w14:textId="715EF2E2" w:rsidR="00CE2B20" w:rsidRPr="00F53CE0" w:rsidRDefault="00CE2B20" w:rsidP="00E65F21">
            <w:pPr>
              <w:ind w:left="-115"/>
              <w:rPr>
                <w:rFonts w:ascii="News Gothic MT" w:hAnsi="News Gothic MT"/>
                <w:i/>
                <w:iCs/>
                <w:color w:val="000000" w:themeColor="text1"/>
                <w:sz w:val="20"/>
                <w:szCs w:val="20"/>
              </w:rPr>
            </w:pPr>
            <w:r w:rsidRPr="00F53CE0">
              <w:rPr>
                <w:rFonts w:ascii="News Gothic MT" w:hAnsi="News Gothic MT"/>
                <w:color w:val="000000" w:themeColor="text1"/>
                <w:sz w:val="20"/>
                <w:szCs w:val="20"/>
              </w:rPr>
              <w:t xml:space="preserve">“Deriving Structure from Music Corpora.” </w:t>
            </w:r>
            <w:r w:rsidRPr="00F53CE0">
              <w:rPr>
                <w:rFonts w:ascii="News Gothic MT" w:hAnsi="News Gothic MT"/>
                <w:i/>
                <w:iCs/>
                <w:color w:val="000000" w:themeColor="text1"/>
                <w:sz w:val="20"/>
                <w:szCs w:val="20"/>
              </w:rPr>
              <w:t>Programming Systems Group, UC San Diego</w:t>
            </w:r>
            <w:r w:rsidR="00E65F21" w:rsidRPr="00F53CE0">
              <w:rPr>
                <w:rFonts w:ascii="News Gothic MT" w:hAnsi="News Gothic MT"/>
                <w:i/>
                <w:iCs/>
                <w:color w:val="000000" w:themeColor="text1"/>
                <w:sz w:val="20"/>
                <w:szCs w:val="20"/>
              </w:rPr>
              <w:t>.</w:t>
            </w:r>
          </w:p>
          <w:p w14:paraId="3A30AC06" w14:textId="7853E0F0" w:rsidR="00E65F21" w:rsidRPr="00F53CE0" w:rsidRDefault="00E65F21" w:rsidP="00E65F21">
            <w:pPr>
              <w:ind w:left="-115"/>
              <w:rPr>
                <w:rFonts w:ascii="News Gothic MT" w:hAnsi="News Gothic MT"/>
                <w:i/>
                <w:iCs/>
                <w:color w:val="000000" w:themeColor="text1"/>
                <w:sz w:val="10"/>
                <w:szCs w:val="10"/>
              </w:rPr>
            </w:pPr>
          </w:p>
        </w:tc>
        <w:tc>
          <w:tcPr>
            <w:tcW w:w="1170" w:type="dxa"/>
          </w:tcPr>
          <w:p w14:paraId="7844272F" w14:textId="3152CD87" w:rsidR="00CE2B20" w:rsidRPr="00F53CE0" w:rsidRDefault="00CE2B20" w:rsidP="00CE2B20">
            <w:pPr>
              <w:ind w:left="-115"/>
              <w:jc w:val="right"/>
              <w:rPr>
                <w:rFonts w:ascii="News Gothic MT" w:hAnsi="News Gothic MT"/>
                <w:color w:val="000000" w:themeColor="text1"/>
                <w:sz w:val="20"/>
                <w:szCs w:val="20"/>
              </w:rPr>
            </w:pPr>
            <w:r w:rsidRPr="00F53CE0">
              <w:rPr>
                <w:rFonts w:ascii="News Gothic MT" w:hAnsi="News Gothic MT"/>
                <w:color w:val="000000" w:themeColor="text1"/>
                <w:sz w:val="20"/>
                <w:szCs w:val="20"/>
              </w:rPr>
              <w:t>Apr. 2024</w:t>
            </w:r>
          </w:p>
        </w:tc>
      </w:tr>
      <w:tr w:rsidR="00CE2B20" w:rsidRPr="00F53CE0" w14:paraId="0CA57134" w14:textId="77777777" w:rsidTr="00E65F21">
        <w:trPr>
          <w:trHeight w:val="270"/>
        </w:trPr>
        <w:tc>
          <w:tcPr>
            <w:tcW w:w="8280" w:type="dxa"/>
          </w:tcPr>
          <w:p w14:paraId="43FB6032" w14:textId="68F0BD85" w:rsidR="00CE2B20" w:rsidRPr="00F53CE0" w:rsidRDefault="00CE2B20" w:rsidP="00CE2B20">
            <w:pPr>
              <w:ind w:left="-115"/>
              <w:rPr>
                <w:rFonts w:ascii="News Gothic MT" w:hAnsi="News Gothic MT"/>
                <w:color w:val="000000" w:themeColor="text1"/>
                <w:sz w:val="20"/>
                <w:szCs w:val="20"/>
              </w:rPr>
            </w:pPr>
            <w:r w:rsidRPr="00F53CE0">
              <w:rPr>
                <w:rFonts w:ascii="News Gothic MT" w:hAnsi="News Gothic MT"/>
                <w:color w:val="000000" w:themeColor="text1"/>
                <w:sz w:val="20"/>
                <w:szCs w:val="20"/>
              </w:rPr>
              <w:t>“</w:t>
            </w:r>
            <w:proofErr w:type="spellStart"/>
            <w:r w:rsidRPr="00F53CE0">
              <w:rPr>
                <w:rFonts w:ascii="News Gothic MT" w:hAnsi="News Gothic MT"/>
                <w:color w:val="000000" w:themeColor="text1"/>
                <w:sz w:val="20"/>
                <w:szCs w:val="20"/>
              </w:rPr>
              <w:t>MusAssist</w:t>
            </w:r>
            <w:proofErr w:type="spellEnd"/>
            <w:r w:rsidRPr="00F53CE0">
              <w:rPr>
                <w:rFonts w:ascii="News Gothic MT" w:hAnsi="News Gothic MT"/>
                <w:color w:val="000000" w:themeColor="text1"/>
                <w:sz w:val="20"/>
                <w:szCs w:val="20"/>
              </w:rPr>
              <w:t xml:space="preserve">: A Domain Specific Language for Music Notation.” </w:t>
            </w:r>
            <w:r w:rsidRPr="00F53CE0">
              <w:rPr>
                <w:rFonts w:ascii="News Gothic MT" w:hAnsi="News Gothic MT" w:cs="Times New Roman"/>
                <w:i/>
                <w:iCs/>
                <w:color w:val="000000" w:themeColor="text1"/>
                <w:sz w:val="20"/>
                <w:szCs w:val="20"/>
              </w:rPr>
              <w:t>International Conference on Technologies for Music Notation and Representation.</w:t>
            </w:r>
          </w:p>
        </w:tc>
        <w:tc>
          <w:tcPr>
            <w:tcW w:w="1170" w:type="dxa"/>
          </w:tcPr>
          <w:p w14:paraId="1DA63755" w14:textId="298EE61E" w:rsidR="00CE2B20" w:rsidRPr="00F53CE0" w:rsidRDefault="00CE2B20" w:rsidP="00CE2B20">
            <w:pPr>
              <w:ind w:left="-115"/>
              <w:jc w:val="right"/>
              <w:rPr>
                <w:rFonts w:ascii="News Gothic MT" w:hAnsi="News Gothic MT"/>
                <w:color w:val="000000" w:themeColor="text1"/>
                <w:sz w:val="20"/>
                <w:szCs w:val="20"/>
              </w:rPr>
            </w:pPr>
            <w:r w:rsidRPr="00F53CE0">
              <w:rPr>
                <w:rFonts w:ascii="News Gothic MT" w:hAnsi="News Gothic MT"/>
                <w:color w:val="000000" w:themeColor="text1"/>
                <w:sz w:val="20"/>
                <w:szCs w:val="20"/>
              </w:rPr>
              <w:t>May 2023</w:t>
            </w:r>
          </w:p>
        </w:tc>
      </w:tr>
    </w:tbl>
    <w:p w14:paraId="25480AF5" w14:textId="77777777" w:rsidR="00990D96" w:rsidRPr="00F53CE0" w:rsidRDefault="00990D96" w:rsidP="00430BA4">
      <w:pPr>
        <w:rPr>
          <w:rFonts w:ascii="News Gothic MT" w:hAnsi="News Gothic MT" w:cs="Times New Roman"/>
          <w:b/>
          <w:bCs/>
          <w:color w:val="548DD4" w:themeColor="text2" w:themeTint="99"/>
          <w:sz w:val="10"/>
          <w:szCs w:val="10"/>
        </w:rPr>
      </w:pPr>
    </w:p>
    <w:p w14:paraId="0394AE55" w14:textId="77777777" w:rsidR="00064FB5" w:rsidRPr="00F53CE0" w:rsidRDefault="00064FB5" w:rsidP="00064FB5">
      <w:pPr>
        <w:rPr>
          <w:rFonts w:ascii="News Gothic MT" w:hAnsi="News Gothic MT" w:cs="Times New Roman"/>
          <w:b/>
          <w:bCs/>
          <w:color w:val="548DD4" w:themeColor="text2" w:themeTint="99"/>
        </w:rPr>
      </w:pPr>
      <w:r w:rsidRPr="00F53CE0">
        <w:rPr>
          <w:rFonts w:ascii="News Gothic MT" w:hAnsi="News Gothic MT" w:cs="Times New Roman"/>
          <w:b/>
          <w:bCs/>
          <w:noProof/>
          <w:color w:val="548DD4" w:themeColor="text2" w:themeTint="99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0407485" wp14:editId="53C2FCCA">
                <wp:simplePos x="0" y="0"/>
                <wp:positionH relativeFrom="column">
                  <wp:posOffset>1425469</wp:posOffset>
                </wp:positionH>
                <wp:positionV relativeFrom="paragraph">
                  <wp:posOffset>80894</wp:posOffset>
                </wp:positionV>
                <wp:extent cx="4502112" cy="0"/>
                <wp:effectExtent l="0" t="0" r="6985" b="1270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211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2610974" id="Straight Connector 10" o:spid="_x0000_s1026" style="position:absolute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2.25pt,6.35pt" to="466.75pt,6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" strokecolor="black [3040]"/>
            </w:pict>
          </mc:Fallback>
        </mc:AlternateContent>
      </w:r>
      <w:r w:rsidRPr="00F53CE0">
        <w:rPr>
          <w:rFonts w:ascii="News Gothic MT" w:hAnsi="News Gothic MT" w:cs="Times New Roman"/>
          <w:b/>
          <w:bCs/>
          <w:noProof/>
          <w:color w:val="548DD4" w:themeColor="text2" w:themeTint="99"/>
        </w:rPr>
        <w:t>ACADEMIC HONORS</w:t>
      </w:r>
    </w:p>
    <w:tbl>
      <w:tblPr>
        <w:tblStyle w:val="TableGrid"/>
        <w:tblW w:w="9455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9"/>
        <w:gridCol w:w="986"/>
      </w:tblGrid>
      <w:tr w:rsidR="00571C3D" w:rsidRPr="00F53CE0" w14:paraId="0E1C36CA" w14:textId="77777777" w:rsidTr="00571C3D">
        <w:tc>
          <w:tcPr>
            <w:tcW w:w="8469" w:type="dxa"/>
          </w:tcPr>
          <w:p w14:paraId="0195CA82" w14:textId="3C177965" w:rsidR="00571C3D" w:rsidRPr="00F53CE0" w:rsidRDefault="00571C3D" w:rsidP="00571C3D">
            <w:pPr>
              <w:pStyle w:val="Heading2"/>
              <w:shd w:val="clear" w:color="auto" w:fill="FFFFFF"/>
              <w:rPr>
                <w:rFonts w:ascii="News Gothic MT" w:hAnsi="News Gothic MT" w:cs="Times New Roman"/>
                <w:b w:val="0"/>
                <w:bCs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sz w:val="20"/>
                <w:szCs w:val="20"/>
              </w:rPr>
              <w:t xml:space="preserve">NSF Graduate Research Fellowship, Honorable Mention </w:t>
            </w:r>
          </w:p>
          <w:p w14:paraId="6A869C50" w14:textId="77777777" w:rsidR="00571C3D" w:rsidRPr="00F53CE0" w:rsidRDefault="00571C3D" w:rsidP="00571C3D">
            <w:pPr>
              <w:pStyle w:val="Heading2"/>
              <w:numPr>
                <w:ilvl w:val="0"/>
                <w:numId w:val="18"/>
              </w:numPr>
              <w:shd w:val="clear" w:color="auto" w:fill="FFFFFF"/>
              <w:ind w:left="540" w:hanging="270"/>
              <w:rPr>
                <w:rFonts w:ascii="News Gothic MT" w:hAnsi="News Gothic MT" w:cs="Times New Roman"/>
                <w:b w:val="0"/>
                <w:bCs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b w:val="0"/>
                <w:bCs/>
                <w:sz w:val="20"/>
                <w:szCs w:val="20"/>
              </w:rPr>
              <w:t>The NSF GRFP recognizes and supports outstanding graduate students who are pursuing full-time research-based master's and doctoral degrees in STEM fields.</w:t>
            </w:r>
          </w:p>
          <w:p w14:paraId="4FC7F71D" w14:textId="77777777" w:rsidR="00571C3D" w:rsidRPr="00F53CE0" w:rsidRDefault="00571C3D" w:rsidP="00571C3D">
            <w:pPr>
              <w:pStyle w:val="Heading2"/>
              <w:ind w:left="-105"/>
              <w:rPr>
                <w:rFonts w:ascii="News Gothic MT" w:hAnsi="News Gothic MT" w:cs="Times New Roman"/>
                <w:sz w:val="10"/>
                <w:szCs w:val="10"/>
              </w:rPr>
            </w:pPr>
          </w:p>
        </w:tc>
        <w:tc>
          <w:tcPr>
            <w:tcW w:w="986" w:type="dxa"/>
          </w:tcPr>
          <w:p w14:paraId="455FFA90" w14:textId="25D9D408" w:rsidR="00571C3D" w:rsidRPr="00F53CE0" w:rsidRDefault="00571C3D" w:rsidP="00571C3D">
            <w:pPr>
              <w:pStyle w:val="Heading2"/>
              <w:ind w:left="-114" w:right="-111"/>
              <w:jc w:val="right"/>
              <w:rPr>
                <w:rFonts w:ascii="News Gothic MT" w:hAnsi="News Gothic MT" w:cs="Times New Roman"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b w:val="0"/>
                <w:bCs/>
                <w:i/>
                <w:iCs/>
                <w:sz w:val="20"/>
                <w:szCs w:val="20"/>
              </w:rPr>
              <w:t>2025</w:t>
            </w:r>
          </w:p>
        </w:tc>
      </w:tr>
      <w:tr w:rsidR="00571C3D" w:rsidRPr="00F53CE0" w14:paraId="46BACB04" w14:textId="77777777" w:rsidTr="00571C3D">
        <w:tc>
          <w:tcPr>
            <w:tcW w:w="8469" w:type="dxa"/>
          </w:tcPr>
          <w:p w14:paraId="4E99EE88" w14:textId="4AF976FE" w:rsidR="00571C3D" w:rsidRPr="00F53CE0" w:rsidRDefault="00571C3D" w:rsidP="00571C3D">
            <w:pPr>
              <w:pStyle w:val="Heading2"/>
              <w:shd w:val="clear" w:color="auto" w:fill="FFFFFF"/>
              <w:rPr>
                <w:rFonts w:ascii="News Gothic MT" w:hAnsi="News Gothic MT" w:cs="Times New Roman"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sz w:val="20"/>
                <w:szCs w:val="20"/>
              </w:rPr>
              <w:t>The Phi Beta Kappa Award</w:t>
            </w:r>
            <w:r w:rsidRPr="00F53CE0">
              <w:rPr>
                <w:rFonts w:ascii="News Gothic MT" w:hAnsi="News Gothic MT" w:cs="Times New Roman"/>
                <w:b w:val="0"/>
                <w:bCs/>
                <w:sz w:val="20"/>
                <w:szCs w:val="20"/>
              </w:rPr>
              <w:tab/>
              <w:t xml:space="preserve">   </w:t>
            </w:r>
          </w:p>
          <w:p w14:paraId="0260B18D" w14:textId="77777777" w:rsidR="00571C3D" w:rsidRPr="00F53CE0" w:rsidRDefault="00571C3D" w:rsidP="00571C3D">
            <w:pPr>
              <w:pStyle w:val="NoSpacing"/>
              <w:numPr>
                <w:ilvl w:val="0"/>
                <w:numId w:val="14"/>
              </w:numPr>
              <w:ind w:left="540" w:hanging="270"/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>Endowed by the Pomona Chapter of Phi Beta Kappa, awarded to one senior selected for high quality of scholarship and promise of future distinction.</w:t>
            </w:r>
          </w:p>
          <w:p w14:paraId="6B6E9A01" w14:textId="77777777" w:rsidR="00571C3D" w:rsidRPr="00F53CE0" w:rsidRDefault="00571C3D" w:rsidP="00064FB5">
            <w:pPr>
              <w:pStyle w:val="Heading2"/>
              <w:rPr>
                <w:rFonts w:ascii="News Gothic MT" w:hAnsi="News Gothic MT" w:cs="Times New Roman"/>
                <w:sz w:val="10"/>
                <w:szCs w:val="10"/>
              </w:rPr>
            </w:pPr>
          </w:p>
        </w:tc>
        <w:tc>
          <w:tcPr>
            <w:tcW w:w="986" w:type="dxa"/>
          </w:tcPr>
          <w:p w14:paraId="0D17022A" w14:textId="050EF305" w:rsidR="00571C3D" w:rsidRPr="00F53CE0" w:rsidRDefault="00571C3D" w:rsidP="00571C3D">
            <w:pPr>
              <w:pStyle w:val="Heading2"/>
              <w:ind w:right="-112"/>
              <w:jc w:val="right"/>
              <w:rPr>
                <w:rFonts w:ascii="News Gothic MT" w:hAnsi="News Gothic MT" w:cs="Times New Roman"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b w:val="0"/>
                <w:bCs/>
                <w:i/>
                <w:iCs/>
                <w:sz w:val="20"/>
                <w:szCs w:val="20"/>
              </w:rPr>
              <w:t>2022</w:t>
            </w:r>
          </w:p>
        </w:tc>
      </w:tr>
      <w:tr w:rsidR="00571C3D" w:rsidRPr="00F53CE0" w14:paraId="4FD628BF" w14:textId="77777777" w:rsidTr="00571C3D">
        <w:tc>
          <w:tcPr>
            <w:tcW w:w="8469" w:type="dxa"/>
          </w:tcPr>
          <w:p w14:paraId="04A841A6" w14:textId="5F56DB38" w:rsidR="00571C3D" w:rsidRPr="00F53CE0" w:rsidRDefault="00571C3D" w:rsidP="00571C3D">
            <w:pPr>
              <w:pStyle w:val="Heading2"/>
              <w:shd w:val="clear" w:color="auto" w:fill="FFFFFF"/>
              <w:rPr>
                <w:rFonts w:ascii="News Gothic MT" w:hAnsi="News Gothic MT" w:cs="Times New Roman"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sz w:val="20"/>
                <w:szCs w:val="20"/>
              </w:rPr>
              <w:t>The Rena Gurley Archibald High Scholarship Prize</w:t>
            </w:r>
            <w:r w:rsidRPr="00F53CE0">
              <w:rPr>
                <w:rFonts w:ascii="News Gothic MT" w:hAnsi="News Gothic MT" w:cs="Times New Roman"/>
                <w:b w:val="0"/>
                <w:bCs/>
                <w:sz w:val="20"/>
                <w:szCs w:val="20"/>
              </w:rPr>
              <w:tab/>
            </w:r>
            <w:r w:rsidRPr="00F53CE0">
              <w:rPr>
                <w:rFonts w:ascii="News Gothic MT" w:hAnsi="News Gothic MT" w:cs="Times New Roman"/>
                <w:b w:val="0"/>
                <w:bCs/>
                <w:sz w:val="20"/>
                <w:szCs w:val="20"/>
              </w:rPr>
              <w:tab/>
            </w:r>
            <w:r w:rsidRPr="00F53CE0">
              <w:rPr>
                <w:rFonts w:ascii="News Gothic MT" w:hAnsi="News Gothic MT" w:cs="Times New Roman"/>
                <w:b w:val="0"/>
                <w:bCs/>
                <w:sz w:val="20"/>
                <w:szCs w:val="20"/>
              </w:rPr>
              <w:tab/>
              <w:t xml:space="preserve"> </w:t>
            </w:r>
            <w:r w:rsidRPr="00F53CE0">
              <w:rPr>
                <w:rFonts w:ascii="News Gothic MT" w:hAnsi="News Gothic MT" w:cs="Times New Roman"/>
                <w:b w:val="0"/>
                <w:bCs/>
                <w:sz w:val="20"/>
                <w:szCs w:val="20"/>
              </w:rPr>
              <w:tab/>
              <w:t xml:space="preserve">   </w:t>
            </w:r>
          </w:p>
          <w:p w14:paraId="243E39B3" w14:textId="77777777" w:rsidR="00571C3D" w:rsidRPr="00F53CE0" w:rsidRDefault="00571C3D" w:rsidP="00064FB5">
            <w:pPr>
              <w:pStyle w:val="NoSpacing"/>
              <w:numPr>
                <w:ilvl w:val="0"/>
                <w:numId w:val="14"/>
              </w:numPr>
              <w:ind w:left="540" w:hanging="270"/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>Awarded to the member(s) of the Pomona College graduating class ranking highest in scholarship.</w:t>
            </w:r>
          </w:p>
          <w:p w14:paraId="070B366B" w14:textId="12C1D03B" w:rsidR="00571C3D" w:rsidRPr="00F53CE0" w:rsidRDefault="00571C3D" w:rsidP="00571C3D">
            <w:pPr>
              <w:pStyle w:val="NoSpacing"/>
              <w:rPr>
                <w:rFonts w:ascii="News Gothic MT" w:hAnsi="News Gothic MT" w:cs="Times New Roman"/>
                <w:color w:val="000000" w:themeColor="text1"/>
                <w:sz w:val="10"/>
                <w:szCs w:val="10"/>
              </w:rPr>
            </w:pPr>
          </w:p>
        </w:tc>
        <w:tc>
          <w:tcPr>
            <w:tcW w:w="986" w:type="dxa"/>
          </w:tcPr>
          <w:p w14:paraId="543351CE" w14:textId="0DA1B823" w:rsidR="00571C3D" w:rsidRPr="00F53CE0" w:rsidRDefault="00571C3D" w:rsidP="00571C3D">
            <w:pPr>
              <w:pStyle w:val="Heading2"/>
              <w:ind w:right="-112"/>
              <w:jc w:val="right"/>
              <w:rPr>
                <w:rFonts w:ascii="News Gothic MT" w:hAnsi="News Gothic MT" w:cs="Times New Roman"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b w:val="0"/>
                <w:bCs/>
                <w:i/>
                <w:iCs/>
                <w:sz w:val="20"/>
                <w:szCs w:val="20"/>
              </w:rPr>
              <w:t>2022</w:t>
            </w:r>
          </w:p>
        </w:tc>
      </w:tr>
      <w:tr w:rsidR="00571C3D" w:rsidRPr="00F53CE0" w14:paraId="639AF84A" w14:textId="77777777" w:rsidTr="00571C3D">
        <w:tc>
          <w:tcPr>
            <w:tcW w:w="8469" w:type="dxa"/>
          </w:tcPr>
          <w:p w14:paraId="3832228C" w14:textId="2224D13B" w:rsidR="00571C3D" w:rsidRPr="00F53CE0" w:rsidRDefault="00571C3D" w:rsidP="00571C3D">
            <w:pPr>
              <w:pStyle w:val="Heading2"/>
              <w:shd w:val="clear" w:color="auto" w:fill="FFFFFF"/>
              <w:rPr>
                <w:rFonts w:ascii="News Gothic MT" w:hAnsi="News Gothic MT" w:cs="Times New Roman"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sz w:val="20"/>
                <w:szCs w:val="20"/>
              </w:rPr>
              <w:t>Distinction in Senior Exercise (Computer Science)</w:t>
            </w:r>
          </w:p>
          <w:p w14:paraId="16994817" w14:textId="77777777" w:rsidR="00571C3D" w:rsidRPr="00F53CE0" w:rsidRDefault="00571C3D" w:rsidP="00064FB5">
            <w:pPr>
              <w:pStyle w:val="ListParagraph"/>
              <w:numPr>
                <w:ilvl w:val="0"/>
                <w:numId w:val="14"/>
              </w:numPr>
              <w:ind w:left="540" w:hanging="270"/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>Exceptional work on the senior exercise is awarded based on review by the entire faculty of the Computer Science Department at Pomona College.</w:t>
            </w:r>
          </w:p>
          <w:p w14:paraId="65E60A37" w14:textId="260979C8" w:rsidR="00571C3D" w:rsidRPr="00F53CE0" w:rsidRDefault="00571C3D" w:rsidP="00571C3D">
            <w:pPr>
              <w:rPr>
                <w:rFonts w:ascii="News Gothic MT" w:hAnsi="News Gothic MT" w:cs="Times New Roman"/>
                <w:color w:val="000000" w:themeColor="text1"/>
                <w:sz w:val="10"/>
                <w:szCs w:val="10"/>
              </w:rPr>
            </w:pPr>
          </w:p>
        </w:tc>
        <w:tc>
          <w:tcPr>
            <w:tcW w:w="986" w:type="dxa"/>
          </w:tcPr>
          <w:p w14:paraId="4522D039" w14:textId="2779081A" w:rsidR="00571C3D" w:rsidRPr="00F53CE0" w:rsidRDefault="00571C3D" w:rsidP="00571C3D">
            <w:pPr>
              <w:pStyle w:val="Heading2"/>
              <w:ind w:right="-112"/>
              <w:jc w:val="right"/>
              <w:rPr>
                <w:rFonts w:ascii="News Gothic MT" w:hAnsi="News Gothic MT" w:cs="Times New Roman"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b w:val="0"/>
                <w:bCs/>
                <w:i/>
                <w:iCs/>
                <w:sz w:val="20"/>
                <w:szCs w:val="20"/>
              </w:rPr>
              <w:t>2022</w:t>
            </w:r>
          </w:p>
        </w:tc>
      </w:tr>
      <w:tr w:rsidR="00571C3D" w:rsidRPr="00F53CE0" w14:paraId="1B8D0C7A" w14:textId="77777777" w:rsidTr="00571C3D">
        <w:tc>
          <w:tcPr>
            <w:tcW w:w="8469" w:type="dxa"/>
          </w:tcPr>
          <w:p w14:paraId="2DAB48BD" w14:textId="797B8EC2" w:rsidR="00571C3D" w:rsidRPr="00F53CE0" w:rsidRDefault="00571C3D" w:rsidP="00571C3D">
            <w:pPr>
              <w:pStyle w:val="Heading2"/>
              <w:shd w:val="clear" w:color="auto" w:fill="FFFFFF"/>
              <w:rPr>
                <w:rFonts w:ascii="News Gothic MT" w:hAnsi="News Gothic MT" w:cs="Times New Roman"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sz w:val="20"/>
                <w:szCs w:val="20"/>
              </w:rPr>
              <w:t>Distinction in Senior Exercise (Music)</w:t>
            </w:r>
            <w:r w:rsidRPr="00F53CE0">
              <w:rPr>
                <w:rFonts w:ascii="News Gothic MT" w:hAnsi="News Gothic MT" w:cs="Times New Roman"/>
                <w:b w:val="0"/>
                <w:bCs/>
                <w:sz w:val="20"/>
                <w:szCs w:val="20"/>
              </w:rPr>
              <w:t xml:space="preserve">   </w:t>
            </w:r>
          </w:p>
          <w:p w14:paraId="3066F638" w14:textId="77777777" w:rsidR="00571C3D" w:rsidRPr="00F53CE0" w:rsidRDefault="00571C3D" w:rsidP="00064FB5">
            <w:pPr>
              <w:pStyle w:val="ListParagraph"/>
              <w:numPr>
                <w:ilvl w:val="0"/>
                <w:numId w:val="14"/>
              </w:numPr>
              <w:ind w:left="540" w:hanging="270"/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 xml:space="preserve">Exceptional work on the senior exercise is awarded based on review by the entire faculty of the Music Department at Pomona College. </w:t>
            </w:r>
          </w:p>
          <w:p w14:paraId="4B342A11" w14:textId="15C99E7E" w:rsidR="00571C3D" w:rsidRPr="00F53CE0" w:rsidRDefault="00571C3D" w:rsidP="00571C3D">
            <w:pPr>
              <w:rPr>
                <w:rFonts w:ascii="News Gothic MT" w:hAnsi="News Gothic MT" w:cs="Times New Roman"/>
                <w:color w:val="000000" w:themeColor="text1"/>
                <w:sz w:val="10"/>
                <w:szCs w:val="10"/>
              </w:rPr>
            </w:pPr>
          </w:p>
        </w:tc>
        <w:tc>
          <w:tcPr>
            <w:tcW w:w="986" w:type="dxa"/>
          </w:tcPr>
          <w:p w14:paraId="2B3E9955" w14:textId="58819696" w:rsidR="00571C3D" w:rsidRPr="00F53CE0" w:rsidRDefault="00571C3D" w:rsidP="00571C3D">
            <w:pPr>
              <w:pStyle w:val="Heading2"/>
              <w:ind w:right="-112"/>
              <w:jc w:val="right"/>
              <w:rPr>
                <w:rFonts w:ascii="News Gothic MT" w:hAnsi="News Gothic MT" w:cs="Times New Roman"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b w:val="0"/>
                <w:bCs/>
                <w:i/>
                <w:iCs/>
                <w:sz w:val="20"/>
                <w:szCs w:val="20"/>
              </w:rPr>
              <w:t>2022</w:t>
            </w:r>
          </w:p>
        </w:tc>
      </w:tr>
      <w:tr w:rsidR="00571C3D" w:rsidRPr="00F53CE0" w14:paraId="737031A3" w14:textId="77777777" w:rsidTr="00571C3D">
        <w:tc>
          <w:tcPr>
            <w:tcW w:w="8469" w:type="dxa"/>
          </w:tcPr>
          <w:p w14:paraId="08981919" w14:textId="1420AFE0" w:rsidR="00571C3D" w:rsidRPr="00F53CE0" w:rsidRDefault="00571C3D" w:rsidP="00571C3D">
            <w:pPr>
              <w:pStyle w:val="Heading2"/>
              <w:shd w:val="clear" w:color="auto" w:fill="FFFFFF"/>
              <w:rPr>
                <w:rFonts w:ascii="News Gothic MT" w:hAnsi="News Gothic MT" w:cs="Times New Roman"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sz w:val="20"/>
                <w:szCs w:val="20"/>
              </w:rPr>
              <w:t>The Katherine J. Hagedorn Prize</w:t>
            </w:r>
            <w:r w:rsidRPr="00F53CE0">
              <w:rPr>
                <w:rFonts w:ascii="News Gothic MT" w:hAnsi="News Gothic MT" w:cs="Times New Roman"/>
                <w:b w:val="0"/>
                <w:bCs/>
                <w:sz w:val="20"/>
                <w:szCs w:val="20"/>
              </w:rPr>
              <w:t xml:space="preserve"> </w:t>
            </w:r>
          </w:p>
          <w:p w14:paraId="3A0C5D00" w14:textId="77777777" w:rsidR="00571C3D" w:rsidRPr="00F53CE0" w:rsidRDefault="00571C3D" w:rsidP="00064FB5">
            <w:pPr>
              <w:pStyle w:val="NoSpacing"/>
              <w:numPr>
                <w:ilvl w:val="0"/>
                <w:numId w:val="14"/>
              </w:numPr>
              <w:ind w:left="540" w:hanging="270"/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 xml:space="preserve">Awarded annually to the Pomona College student(s) demonstrating exceptional loyalty and dedication to their music studies. </w:t>
            </w:r>
          </w:p>
          <w:p w14:paraId="0D245973" w14:textId="5C8D0DF4" w:rsidR="00571C3D" w:rsidRPr="00F53CE0" w:rsidRDefault="00571C3D" w:rsidP="00571C3D">
            <w:pPr>
              <w:pStyle w:val="NoSpacing"/>
              <w:rPr>
                <w:rFonts w:ascii="News Gothic MT" w:hAnsi="News Gothic MT" w:cs="Times New Roman"/>
                <w:color w:val="000000" w:themeColor="text1"/>
                <w:sz w:val="10"/>
                <w:szCs w:val="10"/>
              </w:rPr>
            </w:pPr>
          </w:p>
        </w:tc>
        <w:tc>
          <w:tcPr>
            <w:tcW w:w="986" w:type="dxa"/>
          </w:tcPr>
          <w:p w14:paraId="46883BF0" w14:textId="15715603" w:rsidR="00571C3D" w:rsidRPr="00F53CE0" w:rsidRDefault="00571C3D" w:rsidP="00571C3D">
            <w:pPr>
              <w:pStyle w:val="Heading2"/>
              <w:ind w:right="-112"/>
              <w:jc w:val="right"/>
              <w:rPr>
                <w:rFonts w:ascii="News Gothic MT" w:hAnsi="News Gothic MT" w:cs="Times New Roman"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b w:val="0"/>
                <w:bCs/>
                <w:i/>
                <w:iCs/>
                <w:sz w:val="20"/>
                <w:szCs w:val="20"/>
              </w:rPr>
              <w:t>2022</w:t>
            </w:r>
          </w:p>
        </w:tc>
      </w:tr>
      <w:tr w:rsidR="00571C3D" w:rsidRPr="00F53CE0" w14:paraId="69ECCCCE" w14:textId="77777777" w:rsidTr="00571C3D">
        <w:tc>
          <w:tcPr>
            <w:tcW w:w="8469" w:type="dxa"/>
          </w:tcPr>
          <w:p w14:paraId="746A4D79" w14:textId="4507E08B" w:rsidR="00571C3D" w:rsidRPr="00F53CE0" w:rsidRDefault="00571C3D" w:rsidP="00571C3D">
            <w:pPr>
              <w:pStyle w:val="NoSpacing"/>
              <w:rPr>
                <w:rFonts w:ascii="News Gothic MT" w:hAnsi="News Gothic M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b/>
                <w:bCs/>
                <w:color w:val="000000" w:themeColor="text1"/>
                <w:sz w:val="20"/>
                <w:szCs w:val="20"/>
              </w:rPr>
              <w:t xml:space="preserve">Phi Beta Kappa Induction (Junior Year) - Pomona College Chapter </w:t>
            </w:r>
          </w:p>
          <w:p w14:paraId="70183081" w14:textId="77777777" w:rsidR="00571C3D" w:rsidRPr="00F53CE0" w:rsidRDefault="00571C3D" w:rsidP="00064FB5">
            <w:pPr>
              <w:pStyle w:val="ListParagraph"/>
              <w:numPr>
                <w:ilvl w:val="0"/>
                <w:numId w:val="15"/>
              </w:numPr>
              <w:ind w:left="540" w:hanging="270"/>
              <w:rPr>
                <w:rFonts w:ascii="News Gothic MT" w:hAnsi="News Gothic MT" w:cs="Times New Roman"/>
                <w:noProof/>
                <w:color w:val="548DD4" w:themeColor="text2" w:themeTint="99"/>
                <w:sz w:val="13"/>
                <w:szCs w:val="13"/>
              </w:rPr>
            </w:pPr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>1 of 8 juniors awarded for "good moral character," distinguish in "breadth of culture," and "excellence of scholarship."</w:t>
            </w:r>
          </w:p>
          <w:p w14:paraId="322D370C" w14:textId="5CB6DF29" w:rsidR="00571C3D" w:rsidRPr="00F53CE0" w:rsidRDefault="00571C3D" w:rsidP="00571C3D">
            <w:pPr>
              <w:rPr>
                <w:rFonts w:ascii="News Gothic MT" w:hAnsi="News Gothic MT" w:cs="Times New Roman"/>
                <w:noProof/>
                <w:color w:val="548DD4" w:themeColor="text2" w:themeTint="99"/>
                <w:sz w:val="10"/>
                <w:szCs w:val="10"/>
              </w:rPr>
            </w:pPr>
          </w:p>
        </w:tc>
        <w:tc>
          <w:tcPr>
            <w:tcW w:w="986" w:type="dxa"/>
          </w:tcPr>
          <w:p w14:paraId="74330524" w14:textId="77777777" w:rsidR="00571C3D" w:rsidRPr="00F53CE0" w:rsidRDefault="00571C3D" w:rsidP="00571C3D">
            <w:pPr>
              <w:pStyle w:val="Heading2"/>
              <w:ind w:right="-112"/>
              <w:jc w:val="right"/>
              <w:rPr>
                <w:rFonts w:ascii="News Gothic MT" w:hAnsi="News Gothic MT" w:cs="Times New Roman"/>
                <w:b w:val="0"/>
                <w:bCs/>
                <w:i/>
                <w:iCs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b w:val="0"/>
                <w:bCs/>
                <w:i/>
                <w:iCs/>
                <w:sz w:val="20"/>
                <w:szCs w:val="20"/>
              </w:rPr>
              <w:t>2021</w:t>
            </w:r>
          </w:p>
          <w:p w14:paraId="0BA5925E" w14:textId="7697C88F" w:rsidR="00571C3D" w:rsidRPr="00F53CE0" w:rsidRDefault="00571C3D" w:rsidP="00571C3D">
            <w:pPr>
              <w:ind w:right="-112"/>
              <w:jc w:val="right"/>
              <w:rPr>
                <w:rFonts w:ascii="News Gothic MT" w:hAnsi="News Gothic MT"/>
                <w:b/>
                <w:bCs/>
              </w:rPr>
            </w:pPr>
          </w:p>
        </w:tc>
      </w:tr>
      <w:tr w:rsidR="00571C3D" w:rsidRPr="00F53CE0" w14:paraId="2DE1DB46" w14:textId="77777777" w:rsidTr="00571C3D">
        <w:tc>
          <w:tcPr>
            <w:tcW w:w="8469" w:type="dxa"/>
          </w:tcPr>
          <w:p w14:paraId="42187131" w14:textId="18E6F45C" w:rsidR="00571C3D" w:rsidRPr="00F53CE0" w:rsidRDefault="00571C3D" w:rsidP="00571C3D">
            <w:pPr>
              <w:rPr>
                <w:rFonts w:ascii="News Gothic MT" w:hAnsi="News Gothic M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b/>
                <w:bCs/>
                <w:color w:val="000000" w:themeColor="text1"/>
                <w:sz w:val="20"/>
                <w:szCs w:val="20"/>
              </w:rPr>
              <w:lastRenderedPageBreak/>
              <w:t xml:space="preserve">The William F. Russell Prize   </w:t>
            </w:r>
          </w:p>
          <w:p w14:paraId="3C79DE91" w14:textId="0CE87AE6" w:rsidR="00571C3D" w:rsidRPr="00F53CE0" w:rsidRDefault="00571C3D" w:rsidP="00064FB5">
            <w:pPr>
              <w:pStyle w:val="ListParagraph"/>
              <w:numPr>
                <w:ilvl w:val="0"/>
                <w:numId w:val="15"/>
              </w:numPr>
              <w:ind w:left="540" w:hanging="270"/>
              <w:rPr>
                <w:rFonts w:ascii="News Gothic MT" w:hAnsi="News Gothic MT" w:cs="Times New Roman"/>
                <w:noProof/>
                <w:color w:val="000000" w:themeColor="text1"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 xml:space="preserve">Awarded annually to the Pomona College prospective music major(s) </w:t>
            </w:r>
            <w:r w:rsidRPr="00F53CE0">
              <w:rPr>
                <w:rFonts w:ascii="News Gothic MT" w:hAnsi="News Gothic MT" w:cs="Times New Roman"/>
                <w:noProof/>
                <w:color w:val="000000" w:themeColor="text1"/>
                <w:sz w:val="20"/>
                <w:szCs w:val="20"/>
              </w:rPr>
              <w:t>showing substantial accomplishment and significant promise in their study of music</w:t>
            </w:r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986" w:type="dxa"/>
          </w:tcPr>
          <w:p w14:paraId="2A5C3173" w14:textId="764EE19F" w:rsidR="00571C3D" w:rsidRPr="00F53CE0" w:rsidRDefault="00571C3D" w:rsidP="00571C3D">
            <w:pPr>
              <w:pStyle w:val="Heading2"/>
              <w:ind w:right="-112"/>
              <w:jc w:val="right"/>
              <w:rPr>
                <w:rFonts w:ascii="News Gothic MT" w:hAnsi="News Gothic MT" w:cs="Times New Roman"/>
                <w:b w:val="0"/>
                <w:bCs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b w:val="0"/>
                <w:bCs/>
                <w:i/>
                <w:iCs/>
                <w:sz w:val="20"/>
                <w:szCs w:val="20"/>
              </w:rPr>
              <w:t>2020</w:t>
            </w:r>
          </w:p>
        </w:tc>
      </w:tr>
    </w:tbl>
    <w:p w14:paraId="43E8D8B2" w14:textId="44D797AA" w:rsidR="00415562" w:rsidRPr="00F53CE0" w:rsidRDefault="00415562" w:rsidP="00415562">
      <w:pPr>
        <w:rPr>
          <w:rFonts w:ascii="News Gothic MT" w:hAnsi="News Gothic MT" w:cs="Times New Roman"/>
          <w:b/>
          <w:bCs/>
          <w:color w:val="548DD4" w:themeColor="text2" w:themeTint="99"/>
          <w:sz w:val="10"/>
          <w:szCs w:val="10"/>
        </w:rPr>
      </w:pPr>
    </w:p>
    <w:p w14:paraId="0B027FA9" w14:textId="77777777" w:rsidR="00907454" w:rsidRPr="00F53CE0" w:rsidRDefault="00907454" w:rsidP="00907454">
      <w:pPr>
        <w:rPr>
          <w:rFonts w:ascii="News Gothic MT" w:hAnsi="News Gothic MT" w:cs="Times New Roman"/>
          <w:b/>
          <w:bCs/>
          <w:color w:val="548DD4" w:themeColor="text2" w:themeTint="99"/>
        </w:rPr>
      </w:pPr>
      <w:r w:rsidRPr="00F53CE0">
        <w:rPr>
          <w:rFonts w:ascii="News Gothic MT" w:hAnsi="News Gothic MT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148674E" wp14:editId="4788966B">
                <wp:simplePos x="0" y="0"/>
                <wp:positionH relativeFrom="column">
                  <wp:posOffset>536713</wp:posOffset>
                </wp:positionH>
                <wp:positionV relativeFrom="paragraph">
                  <wp:posOffset>91965</wp:posOffset>
                </wp:positionV>
                <wp:extent cx="5387865" cy="0"/>
                <wp:effectExtent l="0" t="0" r="10160" b="127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878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63C378" id="Straight Connector 1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25pt,7.25pt" to="466.5pt,7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" strokecolor="black [3040]"/>
            </w:pict>
          </mc:Fallback>
        </mc:AlternateContent>
      </w:r>
      <w:r w:rsidRPr="00F53CE0">
        <w:rPr>
          <w:rFonts w:ascii="News Gothic MT" w:hAnsi="News Gothic MT" w:cs="Times New Roman"/>
          <w:b/>
          <w:bCs/>
          <w:color w:val="548DD4" w:themeColor="text2" w:themeTint="99"/>
        </w:rPr>
        <w:t>SKILLS</w:t>
      </w:r>
    </w:p>
    <w:p w14:paraId="79E82BBE" w14:textId="198C0722" w:rsidR="00907454" w:rsidRPr="00F53CE0" w:rsidRDefault="00907454" w:rsidP="00907454">
      <w:pPr>
        <w:pStyle w:val="NoSpacing"/>
        <w:rPr>
          <w:rFonts w:ascii="News Gothic MT" w:hAnsi="News Gothic MT" w:cs="Times New Roman"/>
          <w:color w:val="000000" w:themeColor="text1"/>
          <w:sz w:val="20"/>
          <w:szCs w:val="20"/>
        </w:rPr>
      </w:pPr>
      <w:r w:rsidRPr="00F53CE0">
        <w:rPr>
          <w:rFonts w:ascii="News Gothic MT" w:hAnsi="News Gothic MT" w:cs="Times New Roman"/>
          <w:b/>
          <w:bCs/>
          <w:color w:val="000000" w:themeColor="text1"/>
          <w:sz w:val="20"/>
          <w:szCs w:val="20"/>
        </w:rPr>
        <w:t xml:space="preserve">Programming Languages: </w:t>
      </w:r>
      <w:r w:rsidR="00E831BD" w:rsidRPr="00F53CE0">
        <w:rPr>
          <w:rFonts w:ascii="News Gothic MT" w:hAnsi="News Gothic MT" w:cs="Times New Roman"/>
          <w:color w:val="000000" w:themeColor="text1"/>
          <w:sz w:val="20"/>
          <w:szCs w:val="20"/>
        </w:rPr>
        <w:t xml:space="preserve">Python </w:t>
      </w:r>
      <w:r w:rsidR="00E831BD" w:rsidRPr="00F53CE0">
        <w:rPr>
          <w:rFonts w:ascii="Arial" w:hAnsi="Arial" w:cs="Arial"/>
          <w:color w:val="548DD4" w:themeColor="text2" w:themeTint="99"/>
          <w:sz w:val="20"/>
          <w:szCs w:val="20"/>
        </w:rPr>
        <w:t>●</w:t>
      </w:r>
      <w:r w:rsidR="0093711C" w:rsidRPr="00F53CE0">
        <w:rPr>
          <w:rFonts w:ascii="News Gothic MT" w:hAnsi="News Gothic MT" w:cs="Arial"/>
          <w:color w:val="548DD4" w:themeColor="text2" w:themeTint="99"/>
          <w:sz w:val="20"/>
          <w:szCs w:val="20"/>
        </w:rPr>
        <w:t xml:space="preserve"> </w:t>
      </w:r>
      <w:r w:rsidR="00044E81" w:rsidRPr="00F53CE0">
        <w:rPr>
          <w:rFonts w:ascii="News Gothic MT" w:hAnsi="News Gothic MT" w:cs="Times New Roman"/>
          <w:color w:val="000000" w:themeColor="text1"/>
          <w:sz w:val="20"/>
          <w:szCs w:val="20"/>
        </w:rPr>
        <w:t xml:space="preserve">C++ </w:t>
      </w:r>
      <w:r w:rsidR="00044E81" w:rsidRPr="00F53CE0">
        <w:rPr>
          <w:rFonts w:ascii="Arial" w:hAnsi="Arial" w:cs="Arial"/>
          <w:color w:val="548DD4" w:themeColor="text2" w:themeTint="99"/>
          <w:sz w:val="20"/>
          <w:szCs w:val="20"/>
        </w:rPr>
        <w:t>●</w:t>
      </w:r>
      <w:r w:rsidR="00044E81" w:rsidRPr="00F53CE0">
        <w:rPr>
          <w:rFonts w:ascii="News Gothic MT" w:hAnsi="News Gothic MT" w:cs="Times New Roman"/>
          <w:color w:val="000000" w:themeColor="text1"/>
          <w:sz w:val="20"/>
          <w:szCs w:val="20"/>
        </w:rPr>
        <w:t xml:space="preserve"> </w:t>
      </w:r>
      <w:r w:rsidRPr="00F53CE0">
        <w:rPr>
          <w:rFonts w:ascii="News Gothic MT" w:hAnsi="News Gothic MT" w:cs="Times New Roman"/>
          <w:color w:val="000000" w:themeColor="text1"/>
          <w:sz w:val="20"/>
          <w:szCs w:val="20"/>
        </w:rPr>
        <w:t xml:space="preserve">Haskell </w:t>
      </w:r>
      <w:r w:rsidRPr="00F53CE0">
        <w:rPr>
          <w:rFonts w:ascii="Arial" w:hAnsi="Arial" w:cs="Arial"/>
          <w:color w:val="548DD4" w:themeColor="text2" w:themeTint="99"/>
          <w:sz w:val="20"/>
          <w:szCs w:val="20"/>
        </w:rPr>
        <w:t>●</w:t>
      </w:r>
      <w:r w:rsidRPr="00F53CE0">
        <w:rPr>
          <w:rFonts w:ascii="News Gothic MT" w:hAnsi="News Gothic MT" w:cs="Segoe UI Symbol"/>
          <w:color w:val="4D5156"/>
          <w:sz w:val="20"/>
          <w:szCs w:val="20"/>
          <w:shd w:val="clear" w:color="auto" w:fill="FFFFFF"/>
        </w:rPr>
        <w:t xml:space="preserve"> </w:t>
      </w:r>
      <w:r w:rsidR="002E6041" w:rsidRPr="00F53CE0">
        <w:rPr>
          <w:rFonts w:ascii="News Gothic MT" w:hAnsi="News Gothic MT" w:cs="Segoe UI Symbol"/>
          <w:color w:val="000000" w:themeColor="text1"/>
          <w:sz w:val="20"/>
          <w:szCs w:val="20"/>
          <w:shd w:val="clear" w:color="auto" w:fill="FFFFFF"/>
        </w:rPr>
        <w:t>TypeScript</w:t>
      </w:r>
      <w:r w:rsidR="00443889" w:rsidRPr="00F53CE0">
        <w:rPr>
          <w:rFonts w:ascii="News Gothic MT" w:hAnsi="News Gothic MT" w:cs="Segoe UI Symbol"/>
          <w:color w:val="000000" w:themeColor="text1"/>
          <w:sz w:val="20"/>
          <w:szCs w:val="20"/>
          <w:shd w:val="clear" w:color="auto" w:fill="FFFFFF"/>
        </w:rPr>
        <w:t xml:space="preserve"> </w:t>
      </w:r>
      <w:r w:rsidR="00443889" w:rsidRPr="00F53CE0">
        <w:rPr>
          <w:rFonts w:ascii="Arial" w:hAnsi="Arial" w:cs="Arial"/>
          <w:color w:val="548DD4" w:themeColor="text2" w:themeTint="99"/>
          <w:sz w:val="20"/>
          <w:szCs w:val="20"/>
        </w:rPr>
        <w:t>●</w:t>
      </w:r>
      <w:r w:rsidR="00443889" w:rsidRPr="00F53CE0">
        <w:rPr>
          <w:rFonts w:ascii="News Gothic MT" w:hAnsi="News Gothic MT" w:cs="Times New Roman"/>
          <w:color w:val="000000" w:themeColor="text1"/>
          <w:sz w:val="20"/>
          <w:szCs w:val="20"/>
        </w:rPr>
        <w:t xml:space="preserve"> </w:t>
      </w:r>
      <w:r w:rsidRPr="00F53CE0">
        <w:rPr>
          <w:rFonts w:ascii="News Gothic MT" w:hAnsi="News Gothic MT" w:cs="Times New Roman"/>
          <w:color w:val="000000" w:themeColor="text1"/>
          <w:sz w:val="20"/>
          <w:szCs w:val="20"/>
        </w:rPr>
        <w:t xml:space="preserve">Java </w:t>
      </w:r>
      <w:r w:rsidRPr="00F53CE0">
        <w:rPr>
          <w:rFonts w:ascii="Arial" w:hAnsi="Arial" w:cs="Arial"/>
          <w:color w:val="548DD4" w:themeColor="text2" w:themeTint="99"/>
          <w:sz w:val="20"/>
          <w:szCs w:val="20"/>
        </w:rPr>
        <w:t>●</w:t>
      </w:r>
      <w:r w:rsidRPr="00F53CE0">
        <w:rPr>
          <w:rFonts w:ascii="News Gothic MT" w:hAnsi="News Gothic MT" w:cs="Times New Roman"/>
          <w:color w:val="000000" w:themeColor="text1"/>
          <w:sz w:val="20"/>
          <w:szCs w:val="20"/>
        </w:rPr>
        <w:t xml:space="preserve"> Objective-C </w:t>
      </w:r>
      <w:r w:rsidRPr="00F53CE0">
        <w:rPr>
          <w:rFonts w:ascii="Arial" w:hAnsi="Arial" w:cs="Arial"/>
          <w:color w:val="548DD4" w:themeColor="text2" w:themeTint="99"/>
          <w:sz w:val="20"/>
          <w:szCs w:val="20"/>
        </w:rPr>
        <w:t>●</w:t>
      </w:r>
      <w:r w:rsidRPr="00F53CE0">
        <w:rPr>
          <w:rFonts w:ascii="News Gothic MT" w:hAnsi="News Gothic MT" w:cs="Times New Roman"/>
          <w:color w:val="000000" w:themeColor="text1"/>
          <w:sz w:val="20"/>
          <w:szCs w:val="20"/>
        </w:rPr>
        <w:t xml:space="preserve"> SQL</w:t>
      </w:r>
    </w:p>
    <w:p w14:paraId="0FB81FA9" w14:textId="77777777" w:rsidR="00E65F21" w:rsidRPr="00F53CE0" w:rsidRDefault="00E65F21" w:rsidP="00907454">
      <w:pPr>
        <w:pStyle w:val="NoSpacing"/>
        <w:rPr>
          <w:rFonts w:ascii="News Gothic MT" w:hAnsi="News Gothic MT" w:cs="Times New Roman"/>
          <w:b/>
          <w:bCs/>
          <w:color w:val="000000" w:themeColor="text1"/>
          <w:sz w:val="10"/>
          <w:szCs w:val="10"/>
        </w:rPr>
      </w:pPr>
    </w:p>
    <w:p w14:paraId="1DE23B1D" w14:textId="11787155" w:rsidR="00907454" w:rsidRPr="00F53CE0" w:rsidRDefault="00907454" w:rsidP="00907454">
      <w:pPr>
        <w:rPr>
          <w:rFonts w:ascii="News Gothic MT" w:hAnsi="News Gothic MT" w:cs="Arial"/>
          <w:color w:val="548DD4" w:themeColor="text2" w:themeTint="99"/>
          <w:sz w:val="20"/>
          <w:szCs w:val="20"/>
        </w:rPr>
      </w:pPr>
      <w:r w:rsidRPr="00F53CE0">
        <w:rPr>
          <w:rFonts w:ascii="News Gothic MT" w:hAnsi="News Gothic MT" w:cs="Times New Roman"/>
          <w:b/>
          <w:bCs/>
          <w:color w:val="000000" w:themeColor="text1"/>
          <w:sz w:val="20"/>
          <w:szCs w:val="20"/>
        </w:rPr>
        <w:t>Tools/</w:t>
      </w:r>
      <w:r w:rsidR="00024763" w:rsidRPr="00F53CE0">
        <w:rPr>
          <w:rFonts w:ascii="News Gothic MT" w:hAnsi="News Gothic MT" w:cs="Times New Roman"/>
          <w:b/>
          <w:bCs/>
          <w:color w:val="000000" w:themeColor="text1"/>
          <w:sz w:val="20"/>
          <w:szCs w:val="20"/>
        </w:rPr>
        <w:t>Frameworks</w:t>
      </w:r>
      <w:r w:rsidRPr="00F53CE0">
        <w:rPr>
          <w:rFonts w:ascii="News Gothic MT" w:hAnsi="News Gothic MT" w:cs="Times New Roman"/>
          <w:b/>
          <w:bCs/>
          <w:color w:val="000000" w:themeColor="text1"/>
          <w:sz w:val="20"/>
          <w:szCs w:val="20"/>
        </w:rPr>
        <w:t xml:space="preserve">: </w:t>
      </w:r>
      <w:r w:rsidR="00C54B51" w:rsidRPr="00F53CE0">
        <w:rPr>
          <w:rFonts w:ascii="News Gothic MT" w:hAnsi="News Gothic MT" w:cs="Times New Roman"/>
          <w:color w:val="000000" w:themeColor="text1"/>
          <w:sz w:val="20"/>
          <w:szCs w:val="20"/>
        </w:rPr>
        <w:t xml:space="preserve">LaTeX </w:t>
      </w:r>
      <w:r w:rsidR="009A00D4" w:rsidRPr="00F53CE0">
        <w:rPr>
          <w:rFonts w:ascii="Arial" w:hAnsi="Arial" w:cs="Arial"/>
          <w:color w:val="548DD4" w:themeColor="text2" w:themeTint="99"/>
          <w:sz w:val="20"/>
          <w:szCs w:val="20"/>
        </w:rPr>
        <w:t>●</w:t>
      </w:r>
      <w:r w:rsidR="009A00D4" w:rsidRPr="00F53CE0">
        <w:rPr>
          <w:rFonts w:ascii="News Gothic MT" w:hAnsi="News Gothic MT" w:cs="Segoe UI Symbol"/>
          <w:color w:val="4D5156"/>
          <w:sz w:val="20"/>
          <w:szCs w:val="20"/>
          <w:shd w:val="clear" w:color="auto" w:fill="FFFFFF"/>
        </w:rPr>
        <w:t xml:space="preserve"> </w:t>
      </w:r>
      <w:r w:rsidR="009A00D4" w:rsidRPr="00F53CE0">
        <w:rPr>
          <w:rFonts w:ascii="News Gothic MT" w:hAnsi="News Gothic MT" w:cs="Times New Roman"/>
          <w:color w:val="000000" w:themeColor="text1"/>
          <w:sz w:val="20"/>
          <w:szCs w:val="20"/>
        </w:rPr>
        <w:t xml:space="preserve">Git </w:t>
      </w:r>
      <w:r w:rsidR="00470575" w:rsidRPr="00F53CE0">
        <w:rPr>
          <w:rFonts w:ascii="Arial" w:hAnsi="Arial" w:cs="Arial"/>
          <w:color w:val="548DD4" w:themeColor="text2" w:themeTint="99"/>
          <w:sz w:val="20"/>
          <w:szCs w:val="20"/>
        </w:rPr>
        <w:t>●</w:t>
      </w:r>
      <w:r w:rsidR="00470575" w:rsidRPr="00F53CE0">
        <w:rPr>
          <w:rFonts w:ascii="News Gothic MT" w:hAnsi="News Gothic MT" w:cs="Segoe UI Symbol"/>
          <w:color w:val="4D5156"/>
          <w:sz w:val="20"/>
          <w:szCs w:val="20"/>
          <w:shd w:val="clear" w:color="auto" w:fill="FFFFFF"/>
        </w:rPr>
        <w:t xml:space="preserve"> </w:t>
      </w:r>
      <w:r w:rsidR="00F75447" w:rsidRPr="00F53CE0">
        <w:rPr>
          <w:rFonts w:ascii="News Gothic MT" w:hAnsi="News Gothic MT" w:cs="Segoe UI Symbol"/>
          <w:color w:val="000000" w:themeColor="text1"/>
          <w:sz w:val="20"/>
          <w:szCs w:val="20"/>
          <w:shd w:val="clear" w:color="auto" w:fill="FFFFFF"/>
        </w:rPr>
        <w:t>Functional and Object-Oriented Programming</w:t>
      </w:r>
      <w:r w:rsidR="00F75447" w:rsidRPr="00F53CE0">
        <w:rPr>
          <w:rFonts w:ascii="News Gothic MT" w:hAnsi="News Gothic MT" w:cs="Arial"/>
          <w:color w:val="548DD4" w:themeColor="text2" w:themeTint="99"/>
          <w:sz w:val="20"/>
          <w:szCs w:val="20"/>
        </w:rPr>
        <w:t xml:space="preserve"> </w:t>
      </w:r>
    </w:p>
    <w:p w14:paraId="04DFBB7B" w14:textId="7D58CCE0" w:rsidR="00E65F21" w:rsidRPr="00F53CE0" w:rsidRDefault="00E65F21" w:rsidP="00907454">
      <w:pPr>
        <w:rPr>
          <w:rFonts w:ascii="News Gothic MT" w:hAnsi="News Gothic MT" w:cs="Arial"/>
          <w:color w:val="548DD4" w:themeColor="text2" w:themeTint="99"/>
          <w:sz w:val="10"/>
          <w:szCs w:val="10"/>
        </w:rPr>
      </w:pPr>
    </w:p>
    <w:p w14:paraId="314BA5D1" w14:textId="77777777" w:rsidR="00EB4524" w:rsidRPr="00F53CE0" w:rsidRDefault="00493BE7" w:rsidP="00EB4524">
      <w:pPr>
        <w:rPr>
          <w:rFonts w:ascii="News Gothic MT" w:hAnsi="News Gothic MT" w:cs="Arial"/>
          <w:color w:val="548DD4" w:themeColor="text2" w:themeTint="99"/>
          <w:sz w:val="20"/>
          <w:szCs w:val="20"/>
        </w:rPr>
      </w:pPr>
      <w:r w:rsidRPr="00F53CE0">
        <w:rPr>
          <w:rFonts w:ascii="News Gothic MT" w:hAnsi="News Gothic MT" w:cs="Times New Roman"/>
          <w:b/>
          <w:bCs/>
          <w:color w:val="000000" w:themeColor="text1"/>
          <w:sz w:val="20"/>
          <w:szCs w:val="20"/>
        </w:rPr>
        <w:t xml:space="preserve">Domain Knowledge: </w:t>
      </w:r>
      <w:r w:rsidR="00EB4524" w:rsidRPr="00F53CE0">
        <w:rPr>
          <w:rFonts w:ascii="News Gothic MT" w:hAnsi="News Gothic MT" w:cs="Times New Roman"/>
          <w:color w:val="000000" w:themeColor="text1"/>
          <w:sz w:val="20"/>
          <w:szCs w:val="20"/>
        </w:rPr>
        <w:t xml:space="preserve">Programming </w:t>
      </w:r>
      <w:r w:rsidR="009B07D1" w:rsidRPr="00F53CE0">
        <w:rPr>
          <w:rFonts w:ascii="News Gothic MT" w:hAnsi="News Gothic MT" w:cs="Times New Roman"/>
          <w:color w:val="000000" w:themeColor="text1"/>
          <w:sz w:val="20"/>
          <w:szCs w:val="20"/>
        </w:rPr>
        <w:t xml:space="preserve">Languages </w:t>
      </w:r>
      <w:r w:rsidR="009B07D1" w:rsidRPr="00F53CE0">
        <w:rPr>
          <w:rFonts w:ascii="Arial" w:hAnsi="Arial" w:cs="Arial"/>
          <w:color w:val="548DD4" w:themeColor="text2" w:themeTint="99"/>
          <w:sz w:val="20"/>
          <w:szCs w:val="20"/>
        </w:rPr>
        <w:t>●</w:t>
      </w:r>
      <w:r w:rsidR="00256657" w:rsidRPr="00F53CE0">
        <w:rPr>
          <w:rFonts w:ascii="News Gothic MT" w:hAnsi="News Gothic MT" w:cs="Arial"/>
          <w:color w:val="548DD4" w:themeColor="text2" w:themeTint="99"/>
          <w:sz w:val="20"/>
          <w:szCs w:val="20"/>
        </w:rPr>
        <w:t xml:space="preserve"> </w:t>
      </w:r>
      <w:r w:rsidR="00EB4524" w:rsidRPr="00F53CE0">
        <w:rPr>
          <w:rFonts w:ascii="News Gothic MT" w:hAnsi="News Gothic MT" w:cs="Times New Roman"/>
          <w:color w:val="000000" w:themeColor="text1"/>
          <w:sz w:val="20"/>
          <w:szCs w:val="20"/>
        </w:rPr>
        <w:t xml:space="preserve">Automated Reasoning </w:t>
      </w:r>
      <w:r w:rsidR="00EB4524" w:rsidRPr="00F53CE0">
        <w:rPr>
          <w:rFonts w:ascii="Arial" w:hAnsi="Arial" w:cs="Arial"/>
          <w:color w:val="548DD4" w:themeColor="text2" w:themeTint="99"/>
          <w:sz w:val="20"/>
          <w:szCs w:val="20"/>
        </w:rPr>
        <w:t>●</w:t>
      </w:r>
      <w:r w:rsidR="00EB4524" w:rsidRPr="00F53CE0">
        <w:rPr>
          <w:rFonts w:ascii="News Gothic MT" w:hAnsi="News Gothic MT" w:cs="Arial"/>
          <w:color w:val="548DD4" w:themeColor="text2" w:themeTint="99"/>
          <w:sz w:val="20"/>
          <w:szCs w:val="20"/>
        </w:rPr>
        <w:t xml:space="preserve"> </w:t>
      </w:r>
      <w:r w:rsidR="00EB4524" w:rsidRPr="00F53CE0">
        <w:rPr>
          <w:rFonts w:ascii="News Gothic MT" w:hAnsi="News Gothic MT" w:cs="Times New Roman"/>
          <w:color w:val="000000" w:themeColor="text1"/>
          <w:sz w:val="20"/>
          <w:szCs w:val="20"/>
        </w:rPr>
        <w:t xml:space="preserve">SAT/SMT Solvers </w:t>
      </w:r>
      <w:r w:rsidR="00EB4524" w:rsidRPr="00F53CE0">
        <w:rPr>
          <w:rFonts w:ascii="Arial" w:hAnsi="Arial" w:cs="Arial"/>
          <w:color w:val="548DD4" w:themeColor="text2" w:themeTint="99"/>
          <w:sz w:val="20"/>
          <w:szCs w:val="20"/>
        </w:rPr>
        <w:t>●</w:t>
      </w:r>
      <w:r w:rsidR="00EB4524" w:rsidRPr="00F53CE0">
        <w:rPr>
          <w:rFonts w:ascii="News Gothic MT" w:hAnsi="News Gothic MT" w:cs="Arial"/>
          <w:color w:val="548DD4" w:themeColor="text2" w:themeTint="99"/>
          <w:sz w:val="20"/>
          <w:szCs w:val="20"/>
        </w:rPr>
        <w:t xml:space="preserve"> </w:t>
      </w:r>
    </w:p>
    <w:p w14:paraId="10FC1088" w14:textId="367D2CA4" w:rsidR="00493BE7" w:rsidRPr="00F53CE0" w:rsidRDefault="00EB4524" w:rsidP="00EB4524">
      <w:pPr>
        <w:rPr>
          <w:rFonts w:ascii="News Gothic MT" w:hAnsi="News Gothic MT" w:cs="Times New Roman"/>
          <w:color w:val="000000" w:themeColor="text1"/>
          <w:sz w:val="20"/>
          <w:szCs w:val="20"/>
        </w:rPr>
      </w:pPr>
      <w:r w:rsidRPr="00F53CE0">
        <w:rPr>
          <w:rFonts w:ascii="News Gothic MT" w:hAnsi="News Gothic MT" w:cs="Arial"/>
          <w:color w:val="548DD4" w:themeColor="text2" w:themeTint="99"/>
          <w:sz w:val="20"/>
          <w:szCs w:val="20"/>
        </w:rPr>
        <w:t xml:space="preserve">    </w:t>
      </w:r>
      <w:r w:rsidRPr="00F53CE0">
        <w:rPr>
          <w:rFonts w:ascii="News Gothic MT" w:hAnsi="News Gothic MT" w:cs="Times New Roman"/>
          <w:color w:val="000000" w:themeColor="text1"/>
          <w:sz w:val="20"/>
          <w:szCs w:val="20"/>
        </w:rPr>
        <w:t>S</w:t>
      </w:r>
      <w:r w:rsidR="0049291A" w:rsidRPr="00F53CE0">
        <w:rPr>
          <w:rFonts w:ascii="News Gothic MT" w:hAnsi="News Gothic MT" w:cs="Times New Roman"/>
          <w:color w:val="000000" w:themeColor="text1"/>
          <w:sz w:val="20"/>
          <w:szCs w:val="20"/>
        </w:rPr>
        <w:t xml:space="preserve">tochastic/Combinatorial Optimization </w:t>
      </w:r>
      <w:r w:rsidR="00686A09" w:rsidRPr="00F53CE0">
        <w:rPr>
          <w:rFonts w:ascii="Arial" w:hAnsi="Arial" w:cs="Arial"/>
          <w:color w:val="548DD4" w:themeColor="text2" w:themeTint="99"/>
          <w:sz w:val="20"/>
          <w:szCs w:val="20"/>
        </w:rPr>
        <w:t>●</w:t>
      </w:r>
      <w:r w:rsidR="00686A09" w:rsidRPr="00F53CE0">
        <w:rPr>
          <w:rFonts w:ascii="News Gothic MT" w:hAnsi="News Gothic MT" w:cs="Segoe UI Symbol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 w:rsidRPr="00F53CE0">
        <w:rPr>
          <w:rFonts w:ascii="News Gothic MT" w:hAnsi="News Gothic MT" w:cs="Segoe UI Symbol"/>
          <w:color w:val="000000" w:themeColor="text1"/>
          <w:sz w:val="20"/>
          <w:szCs w:val="20"/>
          <w:shd w:val="clear" w:color="auto" w:fill="FFFFFF"/>
        </w:rPr>
        <w:t>Neurosymbolic</w:t>
      </w:r>
      <w:proofErr w:type="spellEnd"/>
      <w:r w:rsidRPr="00F53CE0">
        <w:rPr>
          <w:rFonts w:ascii="News Gothic MT" w:hAnsi="News Gothic MT" w:cs="Segoe UI Symbol"/>
          <w:color w:val="000000" w:themeColor="text1"/>
          <w:sz w:val="20"/>
          <w:szCs w:val="20"/>
          <w:shd w:val="clear" w:color="auto" w:fill="FFFFFF"/>
        </w:rPr>
        <w:t xml:space="preserve"> Generation</w:t>
      </w:r>
      <w:r w:rsidR="000A667C" w:rsidRPr="00F53CE0">
        <w:rPr>
          <w:rFonts w:ascii="News Gothic MT" w:hAnsi="News Gothic MT" w:cs="Segoe UI Symbol"/>
          <w:color w:val="000000" w:themeColor="text1"/>
          <w:sz w:val="20"/>
          <w:szCs w:val="20"/>
          <w:shd w:val="clear" w:color="auto" w:fill="FFFFFF"/>
        </w:rPr>
        <w:t xml:space="preserve"> </w:t>
      </w:r>
      <w:r w:rsidR="00713A4D" w:rsidRPr="00F53CE0">
        <w:rPr>
          <w:rFonts w:ascii="Arial" w:hAnsi="Arial" w:cs="Arial"/>
          <w:color w:val="548DD4" w:themeColor="text2" w:themeTint="99"/>
          <w:sz w:val="20"/>
          <w:szCs w:val="20"/>
        </w:rPr>
        <w:t>●</w:t>
      </w:r>
      <w:r w:rsidR="00713A4D" w:rsidRPr="00F53CE0">
        <w:rPr>
          <w:rFonts w:ascii="News Gothic MT" w:hAnsi="News Gothic MT" w:cs="Arial"/>
          <w:color w:val="548DD4" w:themeColor="text2" w:themeTint="99"/>
          <w:sz w:val="20"/>
          <w:szCs w:val="20"/>
        </w:rPr>
        <w:t xml:space="preserve"> </w:t>
      </w:r>
      <w:r w:rsidR="00713A4D" w:rsidRPr="00F53CE0">
        <w:rPr>
          <w:rFonts w:ascii="News Gothic MT" w:hAnsi="News Gothic MT" w:cs="Segoe UI Symbol"/>
          <w:color w:val="000000" w:themeColor="text1"/>
          <w:sz w:val="20"/>
          <w:szCs w:val="20"/>
          <w:shd w:val="clear" w:color="auto" w:fill="FFFFFF"/>
        </w:rPr>
        <w:t>User Studies</w:t>
      </w:r>
    </w:p>
    <w:p w14:paraId="61E55551" w14:textId="77777777" w:rsidR="00907454" w:rsidRPr="00F53CE0" w:rsidRDefault="00907454" w:rsidP="00907454">
      <w:pPr>
        <w:rPr>
          <w:rFonts w:ascii="News Gothic MT" w:hAnsi="News Gothic MT" w:cs="Times New Roman"/>
          <w:b/>
          <w:bCs/>
          <w:color w:val="548DD4" w:themeColor="text2" w:themeTint="99"/>
          <w:sz w:val="10"/>
          <w:szCs w:val="10"/>
        </w:rPr>
      </w:pPr>
    </w:p>
    <w:p w14:paraId="27BC9E09" w14:textId="3F285696" w:rsidR="00415562" w:rsidRPr="00F53CE0" w:rsidRDefault="00415562" w:rsidP="00415562">
      <w:pPr>
        <w:rPr>
          <w:rFonts w:ascii="News Gothic MT" w:hAnsi="News Gothic MT" w:cs="Times New Roman"/>
          <w:b/>
          <w:bCs/>
          <w:color w:val="548DD4" w:themeColor="text2" w:themeTint="99"/>
        </w:rPr>
      </w:pPr>
      <w:r w:rsidRPr="00F53CE0">
        <w:rPr>
          <w:rFonts w:ascii="News Gothic MT" w:hAnsi="News Gothic MT" w:cs="Times New Roman"/>
          <w:b/>
          <w:bCs/>
          <w:noProof/>
          <w:color w:val="548DD4" w:themeColor="text2" w:themeTint="99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67127A2" wp14:editId="567D6848">
                <wp:simplePos x="0" y="0"/>
                <wp:positionH relativeFrom="column">
                  <wp:posOffset>2153285</wp:posOffset>
                </wp:positionH>
                <wp:positionV relativeFrom="paragraph">
                  <wp:posOffset>73384</wp:posOffset>
                </wp:positionV>
                <wp:extent cx="3771845" cy="0"/>
                <wp:effectExtent l="0" t="0" r="13335" b="1270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718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A3D0EB" id="Straight Connector 3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55pt,5.8pt" to="466.55pt,5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" strokecolor="black [3040]"/>
            </w:pict>
          </mc:Fallback>
        </mc:AlternateContent>
      </w:r>
      <w:r w:rsidR="000B63E6" w:rsidRPr="00F53CE0">
        <w:rPr>
          <w:rFonts w:ascii="News Gothic MT" w:hAnsi="News Gothic MT" w:cs="Times New Roman"/>
          <w:b/>
          <w:bCs/>
          <w:noProof/>
          <w:color w:val="548DD4" w:themeColor="text2" w:themeTint="99"/>
        </w:rPr>
        <w:t>OUTREACH AND MENTORSHIP</w:t>
      </w:r>
    </w:p>
    <w:tbl>
      <w:tblPr>
        <w:tblStyle w:val="TableGrid"/>
        <w:tblW w:w="95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75"/>
        <w:gridCol w:w="1260"/>
      </w:tblGrid>
      <w:tr w:rsidR="00AB0FF8" w:rsidRPr="00F53CE0" w14:paraId="051D1CE9" w14:textId="77777777" w:rsidTr="00685D3D">
        <w:tc>
          <w:tcPr>
            <w:tcW w:w="8275" w:type="dxa"/>
          </w:tcPr>
          <w:p w14:paraId="759F4B1D" w14:textId="3346DEF2" w:rsidR="00FB2E42" w:rsidRPr="00F53CE0" w:rsidRDefault="00FB2E42" w:rsidP="00FB2E42">
            <w:pPr>
              <w:pStyle w:val="NoSpacing"/>
              <w:rPr>
                <w:rFonts w:ascii="News Gothic MT" w:hAnsi="News Gothic MT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b/>
                <w:bCs/>
                <w:color w:val="000000" w:themeColor="text1"/>
                <w:sz w:val="20"/>
                <w:szCs w:val="20"/>
              </w:rPr>
              <w:t>Mentor, UCSD Early Research Scholars Program (ERSP)</w:t>
            </w:r>
          </w:p>
          <w:p w14:paraId="7ADC0D40" w14:textId="77777777" w:rsidR="00FB2E42" w:rsidRPr="00F53CE0" w:rsidRDefault="00FB2E42" w:rsidP="00AB0FF8">
            <w:pPr>
              <w:pStyle w:val="NoSpacing"/>
              <w:numPr>
                <w:ilvl w:val="0"/>
                <w:numId w:val="18"/>
              </w:numPr>
              <w:ind w:left="511" w:hanging="270"/>
              <w:rPr>
                <w:rFonts w:ascii="News Gothic MT" w:hAnsi="News Gothic M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 xml:space="preserve">Mentored 4 </w:t>
            </w:r>
            <w:r w:rsidR="00AB0FF8"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>undergrads</w:t>
            </w:r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 xml:space="preserve"> on year-long research project culminating in poster session and </w:t>
            </w:r>
            <w:r w:rsidR="00AB0FF8"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>submission</w:t>
            </w:r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 xml:space="preserve"> to ACM </w:t>
            </w:r>
            <w:r w:rsidR="00AB0FF8"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 xml:space="preserve">SPLASH </w:t>
            </w:r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>Student Research</w:t>
            </w:r>
            <w:r w:rsidR="00AB0FF8"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 xml:space="preserve"> Competition</w:t>
            </w:r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 xml:space="preserve">. </w:t>
            </w:r>
          </w:p>
          <w:p w14:paraId="2A8D9A25" w14:textId="759A1344" w:rsidR="00685D3D" w:rsidRPr="00F53CE0" w:rsidRDefault="00685D3D" w:rsidP="00685D3D">
            <w:pPr>
              <w:pStyle w:val="NoSpacing"/>
              <w:ind w:left="511"/>
              <w:rPr>
                <w:rFonts w:ascii="News Gothic MT" w:hAnsi="News Gothic MT" w:cs="Times New Roman"/>
                <w:b/>
                <w:bCs/>
                <w:color w:val="000000" w:themeColor="text1"/>
                <w:sz w:val="10"/>
                <w:szCs w:val="10"/>
              </w:rPr>
            </w:pPr>
          </w:p>
        </w:tc>
        <w:tc>
          <w:tcPr>
            <w:tcW w:w="1260" w:type="dxa"/>
          </w:tcPr>
          <w:p w14:paraId="155F53C3" w14:textId="360AD8E0" w:rsidR="00FB2E42" w:rsidRPr="00F53CE0" w:rsidRDefault="00FB2E42" w:rsidP="00AB0FF8">
            <w:pPr>
              <w:pStyle w:val="NoSpacing"/>
              <w:ind w:left="-107" w:right="-112"/>
              <w:jc w:val="right"/>
              <w:rPr>
                <w:rFonts w:ascii="News Gothic MT" w:hAnsi="News Gothic M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i/>
                <w:iCs/>
                <w:color w:val="000000" w:themeColor="text1"/>
                <w:sz w:val="20"/>
                <w:szCs w:val="20"/>
              </w:rPr>
              <w:t>Fall 2025-Spring 2026</w:t>
            </w:r>
          </w:p>
        </w:tc>
      </w:tr>
      <w:tr w:rsidR="00AB0FF8" w:rsidRPr="00F53CE0" w14:paraId="04C0FE24" w14:textId="77777777" w:rsidTr="00685D3D">
        <w:tc>
          <w:tcPr>
            <w:tcW w:w="8275" w:type="dxa"/>
          </w:tcPr>
          <w:p w14:paraId="44EE23FB" w14:textId="6EC91566" w:rsidR="00FB2E42" w:rsidRPr="00F53CE0" w:rsidRDefault="00FB2E42" w:rsidP="00FB2E42">
            <w:pPr>
              <w:pStyle w:val="NoSpacing"/>
              <w:rPr>
                <w:rFonts w:ascii="News Gothic MT" w:hAnsi="News Gothic M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b/>
                <w:bCs/>
                <w:color w:val="000000" w:themeColor="text1"/>
                <w:sz w:val="20"/>
                <w:szCs w:val="20"/>
              </w:rPr>
              <w:t xml:space="preserve">Presenter, Harmony Hacks @ CSU San Marcos </w:t>
            </w:r>
          </w:p>
          <w:p w14:paraId="79B1E59A" w14:textId="77777777" w:rsidR="00685D3D" w:rsidRPr="00F53CE0" w:rsidRDefault="00FB2E42" w:rsidP="00685D3D">
            <w:pPr>
              <w:pStyle w:val="NoSpacing"/>
              <w:numPr>
                <w:ilvl w:val="0"/>
                <w:numId w:val="18"/>
              </w:numPr>
              <w:ind w:left="421" w:hanging="270"/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>NSF-funded event to broaden participation of women in computing. I co-hosted a Q&amp;A to inspire high school girls to pursue careers in CS.</w:t>
            </w:r>
          </w:p>
          <w:p w14:paraId="48EACB8B" w14:textId="2E8FB8D1" w:rsidR="00685D3D" w:rsidRPr="00F53CE0" w:rsidRDefault="00685D3D" w:rsidP="00685D3D">
            <w:pPr>
              <w:pStyle w:val="NoSpacing"/>
              <w:ind w:left="421"/>
              <w:rPr>
                <w:rFonts w:ascii="News Gothic MT" w:hAnsi="News Gothic MT" w:cs="Times New Roman"/>
                <w:color w:val="000000" w:themeColor="text1"/>
                <w:sz w:val="10"/>
                <w:szCs w:val="10"/>
              </w:rPr>
            </w:pPr>
          </w:p>
        </w:tc>
        <w:tc>
          <w:tcPr>
            <w:tcW w:w="1260" w:type="dxa"/>
          </w:tcPr>
          <w:p w14:paraId="728F7679" w14:textId="284644E9" w:rsidR="00FB2E42" w:rsidRPr="00F53CE0" w:rsidRDefault="00FB2E42" w:rsidP="00AB0FF8">
            <w:pPr>
              <w:pStyle w:val="NoSpacing"/>
              <w:ind w:left="-107" w:right="-112"/>
              <w:jc w:val="right"/>
              <w:rPr>
                <w:rFonts w:ascii="News Gothic MT" w:hAnsi="News Gothic M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i/>
                <w:iCs/>
                <w:color w:val="000000" w:themeColor="text1"/>
                <w:sz w:val="20"/>
                <w:szCs w:val="20"/>
              </w:rPr>
              <w:t>Spring</w:t>
            </w:r>
            <w:r w:rsidRPr="00F53CE0">
              <w:rPr>
                <w:rFonts w:ascii="News Gothic MT" w:hAnsi="News Gothic MT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F53CE0">
              <w:rPr>
                <w:rFonts w:ascii="News Gothic MT" w:hAnsi="News Gothic MT" w:cs="Times New Roman"/>
                <w:i/>
                <w:iCs/>
                <w:color w:val="000000" w:themeColor="text1"/>
                <w:sz w:val="20"/>
                <w:szCs w:val="20"/>
              </w:rPr>
              <w:t>2025</w:t>
            </w:r>
          </w:p>
        </w:tc>
      </w:tr>
      <w:tr w:rsidR="00AB0FF8" w:rsidRPr="00F53CE0" w14:paraId="6AD0CEED" w14:textId="77777777" w:rsidTr="00685D3D">
        <w:tc>
          <w:tcPr>
            <w:tcW w:w="8275" w:type="dxa"/>
          </w:tcPr>
          <w:p w14:paraId="65B61B4E" w14:textId="1D5F641C" w:rsidR="00FB2E42" w:rsidRPr="00F53CE0" w:rsidRDefault="00FB2E42" w:rsidP="00FB2E42">
            <w:pPr>
              <w:pStyle w:val="NoSpacing"/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b/>
                <w:bCs/>
                <w:color w:val="000000" w:themeColor="text1"/>
                <w:sz w:val="20"/>
                <w:szCs w:val="20"/>
              </w:rPr>
              <w:t xml:space="preserve">Mentorship Co-Chair, </w:t>
            </w:r>
            <w:proofErr w:type="spellStart"/>
            <w:r w:rsidRPr="00F53CE0">
              <w:rPr>
                <w:rFonts w:ascii="News Gothic MT" w:hAnsi="News Gothic MT" w:cs="Times New Roman"/>
                <w:b/>
                <w:bCs/>
                <w:color w:val="000000" w:themeColor="text1"/>
                <w:sz w:val="20"/>
                <w:szCs w:val="20"/>
              </w:rPr>
              <w:t>GradWIC</w:t>
            </w:r>
            <w:proofErr w:type="spellEnd"/>
            <w:r w:rsidRPr="00F53CE0">
              <w:rPr>
                <w:rFonts w:ascii="News Gothic MT" w:hAnsi="News Gothic MT" w:cs="Times New Roman"/>
                <w:b/>
                <w:bCs/>
                <w:color w:val="000000" w:themeColor="text1"/>
                <w:sz w:val="20"/>
                <w:szCs w:val="20"/>
              </w:rPr>
              <w:t xml:space="preserve"> UCSD</w:t>
            </w:r>
          </w:p>
          <w:p w14:paraId="7AE25A0E" w14:textId="78EC26D0" w:rsidR="00FB2E42" w:rsidRPr="00F53CE0" w:rsidRDefault="00FB2E42" w:rsidP="00AB0FF8">
            <w:pPr>
              <w:pStyle w:val="NoSpacing"/>
              <w:numPr>
                <w:ilvl w:val="0"/>
                <w:numId w:val="17"/>
              </w:numPr>
              <w:ind w:left="421" w:hanging="270"/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>Manage</w:t>
            </w:r>
            <w:r w:rsidR="00AB0FF8"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>d</w:t>
            </w:r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 xml:space="preserve"> the UCSD Graduate Women in Computing Mentorship Program. Pair</w:t>
            </w:r>
            <w:r w:rsidR="00AB0FF8"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 xml:space="preserve">ed </w:t>
            </w:r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>174 mentees with mentors, personally mentor</w:t>
            </w:r>
            <w:r w:rsidR="00AB0FF8"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 xml:space="preserve">ed </w:t>
            </w:r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>2 students, host</w:t>
            </w:r>
            <w:r w:rsidR="00AB0FF8"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>ed</w:t>
            </w:r>
            <w:r w:rsidRPr="00F53CE0">
              <w:rPr>
                <w:rFonts w:ascii="News Gothic MT" w:hAnsi="News Gothic MT" w:cs="Times New Roman"/>
                <w:color w:val="000000" w:themeColor="text1"/>
                <w:sz w:val="20"/>
                <w:szCs w:val="20"/>
              </w:rPr>
              <w:t xml:space="preserve"> inclusive group activities.</w:t>
            </w:r>
          </w:p>
        </w:tc>
        <w:tc>
          <w:tcPr>
            <w:tcW w:w="1260" w:type="dxa"/>
          </w:tcPr>
          <w:p w14:paraId="58A5C704" w14:textId="799B3461" w:rsidR="00FB2E42" w:rsidRPr="00F53CE0" w:rsidRDefault="00FB2E42" w:rsidP="00AB0FF8">
            <w:pPr>
              <w:pStyle w:val="NoSpacing"/>
              <w:ind w:left="-107" w:right="-112"/>
              <w:jc w:val="right"/>
              <w:rPr>
                <w:rFonts w:ascii="News Gothic MT" w:hAnsi="News Gothic M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F53CE0">
              <w:rPr>
                <w:rFonts w:ascii="News Gothic MT" w:hAnsi="News Gothic MT" w:cs="Times New Roman"/>
                <w:i/>
                <w:iCs/>
                <w:color w:val="000000" w:themeColor="text1"/>
                <w:sz w:val="20"/>
                <w:szCs w:val="20"/>
              </w:rPr>
              <w:t>Fall 2024-Spring 2025</w:t>
            </w:r>
          </w:p>
        </w:tc>
      </w:tr>
    </w:tbl>
    <w:p w14:paraId="7E2F19A1" w14:textId="3DDC71AF" w:rsidR="00FB2E42" w:rsidRPr="00F53CE0" w:rsidRDefault="00FB2E42" w:rsidP="001A4766">
      <w:pPr>
        <w:rPr>
          <w:rFonts w:ascii="News Gothic MT" w:hAnsi="News Gothic MT" w:cs="Times New Roman"/>
          <w:b/>
          <w:bCs/>
          <w:color w:val="000000" w:themeColor="text1"/>
          <w:sz w:val="20"/>
          <w:szCs w:val="20"/>
        </w:rPr>
      </w:pPr>
    </w:p>
    <w:sectPr w:rsidR="00FB2E42" w:rsidRPr="00F53CE0" w:rsidSect="001F62EA">
      <w:pgSz w:w="12240" w:h="15840" w:code="1"/>
      <w:pgMar w:top="1440" w:right="1440" w:bottom="1152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3776F" w14:textId="77777777" w:rsidR="00F27A5B" w:rsidRDefault="00F27A5B">
      <w:r>
        <w:separator/>
      </w:r>
    </w:p>
  </w:endnote>
  <w:endnote w:type="continuationSeparator" w:id="0">
    <w:p w14:paraId="4C7C5E11" w14:textId="77777777" w:rsidR="00F27A5B" w:rsidRDefault="00F27A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News Gothic MT">
    <w:panose1 w:val="020B0503020103020203"/>
    <w:charset w:val="00"/>
    <w:family w:val="swiss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EE1DD" w14:textId="77777777" w:rsidR="00F27A5B" w:rsidRDefault="00F27A5B">
      <w:r>
        <w:separator/>
      </w:r>
    </w:p>
  </w:footnote>
  <w:footnote w:type="continuationSeparator" w:id="0">
    <w:p w14:paraId="571CE717" w14:textId="77777777" w:rsidR="00F27A5B" w:rsidRDefault="00F27A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16E111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128BB5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6859E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FD8FEE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F32F68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5E431B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4AA1F2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4D2811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7F819E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54E35D0"/>
    <w:lvl w:ilvl="0">
      <w:start w:val="1"/>
      <w:numFmt w:val="bullet"/>
      <w:pStyle w:val="ListBullet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0" w15:restartNumberingAfterBreak="0">
    <w:nsid w:val="04A861AB"/>
    <w:multiLevelType w:val="hybridMultilevel"/>
    <w:tmpl w:val="2F7C1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4C79CF"/>
    <w:multiLevelType w:val="hybridMultilevel"/>
    <w:tmpl w:val="79788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1248AB"/>
    <w:multiLevelType w:val="hybridMultilevel"/>
    <w:tmpl w:val="6A141A20"/>
    <w:lvl w:ilvl="0" w:tplc="7D442A7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C83FDF"/>
    <w:multiLevelType w:val="hybridMultilevel"/>
    <w:tmpl w:val="37CAB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B910A7"/>
    <w:multiLevelType w:val="hybridMultilevel"/>
    <w:tmpl w:val="FA704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A93E67"/>
    <w:multiLevelType w:val="hybridMultilevel"/>
    <w:tmpl w:val="3F724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EA7F2F"/>
    <w:multiLevelType w:val="hybridMultilevel"/>
    <w:tmpl w:val="F288DD4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1146B25"/>
    <w:multiLevelType w:val="hybridMultilevel"/>
    <w:tmpl w:val="59962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6F4F9F"/>
    <w:multiLevelType w:val="hybridMultilevel"/>
    <w:tmpl w:val="B286424A"/>
    <w:lvl w:ilvl="0" w:tplc="B1A227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sz w:val="18"/>
        <w:szCs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4F3422"/>
    <w:multiLevelType w:val="hybridMultilevel"/>
    <w:tmpl w:val="8F60C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42745F"/>
    <w:multiLevelType w:val="hybridMultilevel"/>
    <w:tmpl w:val="9594EED6"/>
    <w:lvl w:ilvl="0" w:tplc="B1A227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17376A"/>
    <w:multiLevelType w:val="hybridMultilevel"/>
    <w:tmpl w:val="3DA69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6F7D88"/>
    <w:multiLevelType w:val="hybridMultilevel"/>
    <w:tmpl w:val="65084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715C73"/>
    <w:multiLevelType w:val="hybridMultilevel"/>
    <w:tmpl w:val="0412A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1428ED"/>
    <w:multiLevelType w:val="hybridMultilevel"/>
    <w:tmpl w:val="3EBC0E18"/>
    <w:lvl w:ilvl="0" w:tplc="F6825E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9614788">
    <w:abstractNumId w:val="12"/>
  </w:num>
  <w:num w:numId="2" w16cid:durableId="981733766">
    <w:abstractNumId w:val="9"/>
  </w:num>
  <w:num w:numId="3" w16cid:durableId="384915737">
    <w:abstractNumId w:val="7"/>
  </w:num>
  <w:num w:numId="4" w16cid:durableId="447352840">
    <w:abstractNumId w:val="6"/>
  </w:num>
  <w:num w:numId="5" w16cid:durableId="2130513436">
    <w:abstractNumId w:val="5"/>
  </w:num>
  <w:num w:numId="6" w16cid:durableId="281768834">
    <w:abstractNumId w:val="4"/>
  </w:num>
  <w:num w:numId="7" w16cid:durableId="957638890">
    <w:abstractNumId w:val="8"/>
  </w:num>
  <w:num w:numId="8" w16cid:durableId="1801727788">
    <w:abstractNumId w:val="3"/>
  </w:num>
  <w:num w:numId="9" w16cid:durableId="1918973266">
    <w:abstractNumId w:val="2"/>
  </w:num>
  <w:num w:numId="10" w16cid:durableId="855730459">
    <w:abstractNumId w:val="1"/>
  </w:num>
  <w:num w:numId="11" w16cid:durableId="887034182">
    <w:abstractNumId w:val="0"/>
  </w:num>
  <w:num w:numId="12" w16cid:durableId="742987074">
    <w:abstractNumId w:val="16"/>
  </w:num>
  <w:num w:numId="13" w16cid:durableId="1246458587">
    <w:abstractNumId w:val="10"/>
  </w:num>
  <w:num w:numId="14" w16cid:durableId="270360264">
    <w:abstractNumId w:val="24"/>
  </w:num>
  <w:num w:numId="15" w16cid:durableId="760101379">
    <w:abstractNumId w:val="20"/>
  </w:num>
  <w:num w:numId="16" w16cid:durableId="862324991">
    <w:abstractNumId w:val="18"/>
  </w:num>
  <w:num w:numId="17" w16cid:durableId="1968314013">
    <w:abstractNumId w:val="17"/>
  </w:num>
  <w:num w:numId="18" w16cid:durableId="525362855">
    <w:abstractNumId w:val="19"/>
  </w:num>
  <w:num w:numId="19" w16cid:durableId="1775056005">
    <w:abstractNumId w:val="14"/>
  </w:num>
  <w:num w:numId="20" w16cid:durableId="1731733118">
    <w:abstractNumId w:val="22"/>
  </w:num>
  <w:num w:numId="21" w16cid:durableId="1928272227">
    <w:abstractNumId w:val="13"/>
  </w:num>
  <w:num w:numId="22" w16cid:durableId="1432892513">
    <w:abstractNumId w:val="15"/>
  </w:num>
  <w:num w:numId="23" w16cid:durableId="1926767297">
    <w:abstractNumId w:val="23"/>
  </w:num>
  <w:num w:numId="24" w16cid:durableId="675963078">
    <w:abstractNumId w:val="21"/>
  </w:num>
  <w:num w:numId="25" w16cid:durableId="17540842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removePersonalInformation/>
  <w:removeDateAndTime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481"/>
    <w:rsid w:val="00002C0D"/>
    <w:rsid w:val="00003445"/>
    <w:rsid w:val="0000351F"/>
    <w:rsid w:val="0000485C"/>
    <w:rsid w:val="000100BF"/>
    <w:rsid w:val="00010E61"/>
    <w:rsid w:val="0001310A"/>
    <w:rsid w:val="00015926"/>
    <w:rsid w:val="0001722C"/>
    <w:rsid w:val="00022018"/>
    <w:rsid w:val="00024763"/>
    <w:rsid w:val="00024E30"/>
    <w:rsid w:val="00025AA5"/>
    <w:rsid w:val="00032966"/>
    <w:rsid w:val="00044110"/>
    <w:rsid w:val="00044E81"/>
    <w:rsid w:val="00045CE7"/>
    <w:rsid w:val="00053FAE"/>
    <w:rsid w:val="000561DD"/>
    <w:rsid w:val="00062368"/>
    <w:rsid w:val="00064FB5"/>
    <w:rsid w:val="00066481"/>
    <w:rsid w:val="00071BFC"/>
    <w:rsid w:val="0007263D"/>
    <w:rsid w:val="00074126"/>
    <w:rsid w:val="00081F4F"/>
    <w:rsid w:val="00082BB6"/>
    <w:rsid w:val="00084D99"/>
    <w:rsid w:val="00085BA7"/>
    <w:rsid w:val="0008612A"/>
    <w:rsid w:val="00087895"/>
    <w:rsid w:val="00091200"/>
    <w:rsid w:val="00091391"/>
    <w:rsid w:val="000A14FE"/>
    <w:rsid w:val="000A667C"/>
    <w:rsid w:val="000B53B8"/>
    <w:rsid w:val="000B63E6"/>
    <w:rsid w:val="000C0D72"/>
    <w:rsid w:val="000C0E51"/>
    <w:rsid w:val="000C0F42"/>
    <w:rsid w:val="000D3C70"/>
    <w:rsid w:val="000D7DD8"/>
    <w:rsid w:val="000D7ECF"/>
    <w:rsid w:val="000E127F"/>
    <w:rsid w:val="000E2072"/>
    <w:rsid w:val="000E2862"/>
    <w:rsid w:val="000E433A"/>
    <w:rsid w:val="000F787F"/>
    <w:rsid w:val="00100B03"/>
    <w:rsid w:val="00102CBC"/>
    <w:rsid w:val="00106905"/>
    <w:rsid w:val="00110FF2"/>
    <w:rsid w:val="001114AB"/>
    <w:rsid w:val="00111CBF"/>
    <w:rsid w:val="00112845"/>
    <w:rsid w:val="001135E4"/>
    <w:rsid w:val="0012115E"/>
    <w:rsid w:val="00127BC3"/>
    <w:rsid w:val="0013397C"/>
    <w:rsid w:val="00153025"/>
    <w:rsid w:val="00154661"/>
    <w:rsid w:val="001555FB"/>
    <w:rsid w:val="00156F2A"/>
    <w:rsid w:val="00157957"/>
    <w:rsid w:val="00162227"/>
    <w:rsid w:val="001706A5"/>
    <w:rsid w:val="00171CC4"/>
    <w:rsid w:val="0017285B"/>
    <w:rsid w:val="001817E1"/>
    <w:rsid w:val="0018250E"/>
    <w:rsid w:val="00183908"/>
    <w:rsid w:val="00192F92"/>
    <w:rsid w:val="00193AE3"/>
    <w:rsid w:val="001A2DAF"/>
    <w:rsid w:val="001A3F3F"/>
    <w:rsid w:val="001A40B1"/>
    <w:rsid w:val="001A4766"/>
    <w:rsid w:val="001A49D3"/>
    <w:rsid w:val="001B2F3E"/>
    <w:rsid w:val="001B4994"/>
    <w:rsid w:val="001C3503"/>
    <w:rsid w:val="001C3DB6"/>
    <w:rsid w:val="001C47D5"/>
    <w:rsid w:val="001C536A"/>
    <w:rsid w:val="001C6F78"/>
    <w:rsid w:val="001D0BCA"/>
    <w:rsid w:val="001D227D"/>
    <w:rsid w:val="001D430C"/>
    <w:rsid w:val="001D43D6"/>
    <w:rsid w:val="001D5FFD"/>
    <w:rsid w:val="001D7CFA"/>
    <w:rsid w:val="001E57C6"/>
    <w:rsid w:val="001E5C69"/>
    <w:rsid w:val="001E74F5"/>
    <w:rsid w:val="001F30A4"/>
    <w:rsid w:val="001F3B29"/>
    <w:rsid w:val="001F62EA"/>
    <w:rsid w:val="002001BF"/>
    <w:rsid w:val="00201B81"/>
    <w:rsid w:val="002062C3"/>
    <w:rsid w:val="002125C5"/>
    <w:rsid w:val="00216E41"/>
    <w:rsid w:val="00222200"/>
    <w:rsid w:val="002275F6"/>
    <w:rsid w:val="00230213"/>
    <w:rsid w:val="00230647"/>
    <w:rsid w:val="00232D4C"/>
    <w:rsid w:val="00237AE2"/>
    <w:rsid w:val="00241C16"/>
    <w:rsid w:val="00243B94"/>
    <w:rsid w:val="00245072"/>
    <w:rsid w:val="00247188"/>
    <w:rsid w:val="002508B4"/>
    <w:rsid w:val="0025256A"/>
    <w:rsid w:val="00252C85"/>
    <w:rsid w:val="00255264"/>
    <w:rsid w:val="00256657"/>
    <w:rsid w:val="00261DE3"/>
    <w:rsid w:val="002716EB"/>
    <w:rsid w:val="00272827"/>
    <w:rsid w:val="002760E9"/>
    <w:rsid w:val="00284009"/>
    <w:rsid w:val="002844F7"/>
    <w:rsid w:val="00297786"/>
    <w:rsid w:val="002A1B55"/>
    <w:rsid w:val="002A274A"/>
    <w:rsid w:val="002A360F"/>
    <w:rsid w:val="002B032F"/>
    <w:rsid w:val="002B7E4E"/>
    <w:rsid w:val="002C5798"/>
    <w:rsid w:val="002C7801"/>
    <w:rsid w:val="002D3CA5"/>
    <w:rsid w:val="002E065B"/>
    <w:rsid w:val="002E6041"/>
    <w:rsid w:val="002F22D0"/>
    <w:rsid w:val="002F2E99"/>
    <w:rsid w:val="002F37C9"/>
    <w:rsid w:val="003045F0"/>
    <w:rsid w:val="00307B41"/>
    <w:rsid w:val="003105DA"/>
    <w:rsid w:val="00312304"/>
    <w:rsid w:val="00312821"/>
    <w:rsid w:val="003151ED"/>
    <w:rsid w:val="00317C42"/>
    <w:rsid w:val="00321F60"/>
    <w:rsid w:val="00326D08"/>
    <w:rsid w:val="003271AC"/>
    <w:rsid w:val="00335265"/>
    <w:rsid w:val="003368C9"/>
    <w:rsid w:val="00336F9A"/>
    <w:rsid w:val="00337B98"/>
    <w:rsid w:val="003541EF"/>
    <w:rsid w:val="00356CAD"/>
    <w:rsid w:val="00370910"/>
    <w:rsid w:val="00371E79"/>
    <w:rsid w:val="00372D16"/>
    <w:rsid w:val="003755F2"/>
    <w:rsid w:val="0037608D"/>
    <w:rsid w:val="00377DEF"/>
    <w:rsid w:val="00383408"/>
    <w:rsid w:val="003839A4"/>
    <w:rsid w:val="00384F21"/>
    <w:rsid w:val="00391123"/>
    <w:rsid w:val="00391D35"/>
    <w:rsid w:val="00392505"/>
    <w:rsid w:val="00394A9E"/>
    <w:rsid w:val="003A508F"/>
    <w:rsid w:val="003A61CB"/>
    <w:rsid w:val="003A7298"/>
    <w:rsid w:val="003B4292"/>
    <w:rsid w:val="003B5594"/>
    <w:rsid w:val="003C2362"/>
    <w:rsid w:val="003C386F"/>
    <w:rsid w:val="003C44C0"/>
    <w:rsid w:val="003C581B"/>
    <w:rsid w:val="003C649B"/>
    <w:rsid w:val="003D0FA9"/>
    <w:rsid w:val="003E1466"/>
    <w:rsid w:val="003E21A3"/>
    <w:rsid w:val="003E2599"/>
    <w:rsid w:val="003F0626"/>
    <w:rsid w:val="003F50C6"/>
    <w:rsid w:val="004062A2"/>
    <w:rsid w:val="004114F0"/>
    <w:rsid w:val="00413583"/>
    <w:rsid w:val="00415562"/>
    <w:rsid w:val="004176D7"/>
    <w:rsid w:val="00417BE4"/>
    <w:rsid w:val="00420B49"/>
    <w:rsid w:val="00424B22"/>
    <w:rsid w:val="004276BC"/>
    <w:rsid w:val="00427E93"/>
    <w:rsid w:val="00430BA4"/>
    <w:rsid w:val="00434D55"/>
    <w:rsid w:val="00443889"/>
    <w:rsid w:val="0044581B"/>
    <w:rsid w:val="004513B2"/>
    <w:rsid w:val="00451B05"/>
    <w:rsid w:val="00457502"/>
    <w:rsid w:val="004666DB"/>
    <w:rsid w:val="0046748A"/>
    <w:rsid w:val="00470575"/>
    <w:rsid w:val="00472E0A"/>
    <w:rsid w:val="00474BB6"/>
    <w:rsid w:val="004759CC"/>
    <w:rsid w:val="00476D71"/>
    <w:rsid w:val="00480846"/>
    <w:rsid w:val="0048154B"/>
    <w:rsid w:val="00481FA4"/>
    <w:rsid w:val="004846D0"/>
    <w:rsid w:val="00485838"/>
    <w:rsid w:val="004902E2"/>
    <w:rsid w:val="0049128D"/>
    <w:rsid w:val="0049291A"/>
    <w:rsid w:val="00492B55"/>
    <w:rsid w:val="00493BE7"/>
    <w:rsid w:val="00493D3E"/>
    <w:rsid w:val="004A13BA"/>
    <w:rsid w:val="004A7381"/>
    <w:rsid w:val="004B46B6"/>
    <w:rsid w:val="004B572C"/>
    <w:rsid w:val="004C0A63"/>
    <w:rsid w:val="004C11A2"/>
    <w:rsid w:val="004C1F25"/>
    <w:rsid w:val="004C23A8"/>
    <w:rsid w:val="004C44D2"/>
    <w:rsid w:val="004D15CF"/>
    <w:rsid w:val="004D416A"/>
    <w:rsid w:val="004D6408"/>
    <w:rsid w:val="004D7D41"/>
    <w:rsid w:val="004E1A7E"/>
    <w:rsid w:val="004E3CA2"/>
    <w:rsid w:val="004F29D7"/>
    <w:rsid w:val="004F35FF"/>
    <w:rsid w:val="004F3930"/>
    <w:rsid w:val="004F4944"/>
    <w:rsid w:val="00506DC4"/>
    <w:rsid w:val="005119A0"/>
    <w:rsid w:val="00520F96"/>
    <w:rsid w:val="005213F6"/>
    <w:rsid w:val="005231F0"/>
    <w:rsid w:val="00525C3F"/>
    <w:rsid w:val="0052673E"/>
    <w:rsid w:val="00530AFF"/>
    <w:rsid w:val="00531EC3"/>
    <w:rsid w:val="00551141"/>
    <w:rsid w:val="00557BE3"/>
    <w:rsid w:val="005631A2"/>
    <w:rsid w:val="005677ED"/>
    <w:rsid w:val="00571C3D"/>
    <w:rsid w:val="005735D1"/>
    <w:rsid w:val="00577292"/>
    <w:rsid w:val="00580AE1"/>
    <w:rsid w:val="0058321E"/>
    <w:rsid w:val="0059730E"/>
    <w:rsid w:val="005A06E4"/>
    <w:rsid w:val="005A1CE9"/>
    <w:rsid w:val="005A4080"/>
    <w:rsid w:val="005A75C3"/>
    <w:rsid w:val="005B0FC9"/>
    <w:rsid w:val="005B1FC9"/>
    <w:rsid w:val="005B2F73"/>
    <w:rsid w:val="005B6056"/>
    <w:rsid w:val="005B7523"/>
    <w:rsid w:val="005C0F19"/>
    <w:rsid w:val="005C3A84"/>
    <w:rsid w:val="005C3E62"/>
    <w:rsid w:val="005D0225"/>
    <w:rsid w:val="005E507D"/>
    <w:rsid w:val="005E67E7"/>
    <w:rsid w:val="005E7442"/>
    <w:rsid w:val="005F03DF"/>
    <w:rsid w:val="005F154A"/>
    <w:rsid w:val="006033C6"/>
    <w:rsid w:val="00604310"/>
    <w:rsid w:val="00604557"/>
    <w:rsid w:val="0061026B"/>
    <w:rsid w:val="00617226"/>
    <w:rsid w:val="0062038C"/>
    <w:rsid w:val="006220E9"/>
    <w:rsid w:val="00624F3D"/>
    <w:rsid w:val="006260A7"/>
    <w:rsid w:val="00626820"/>
    <w:rsid w:val="00632AB2"/>
    <w:rsid w:val="006345BF"/>
    <w:rsid w:val="0063499F"/>
    <w:rsid w:val="00637898"/>
    <w:rsid w:val="00646567"/>
    <w:rsid w:val="00647056"/>
    <w:rsid w:val="00654ADC"/>
    <w:rsid w:val="00656880"/>
    <w:rsid w:val="00657B2E"/>
    <w:rsid w:val="006704FF"/>
    <w:rsid w:val="00673C26"/>
    <w:rsid w:val="006746D0"/>
    <w:rsid w:val="00675080"/>
    <w:rsid w:val="00676104"/>
    <w:rsid w:val="00680739"/>
    <w:rsid w:val="00683988"/>
    <w:rsid w:val="00685D3D"/>
    <w:rsid w:val="00686A09"/>
    <w:rsid w:val="00690B27"/>
    <w:rsid w:val="00691E39"/>
    <w:rsid w:val="00695330"/>
    <w:rsid w:val="006979CF"/>
    <w:rsid w:val="006A1D68"/>
    <w:rsid w:val="006A6AEC"/>
    <w:rsid w:val="006A6F13"/>
    <w:rsid w:val="006B4888"/>
    <w:rsid w:val="006B5290"/>
    <w:rsid w:val="006C7EC2"/>
    <w:rsid w:val="006D1283"/>
    <w:rsid w:val="006D1495"/>
    <w:rsid w:val="006D2999"/>
    <w:rsid w:val="006D55DE"/>
    <w:rsid w:val="006D6F5B"/>
    <w:rsid w:val="006D761F"/>
    <w:rsid w:val="006E147C"/>
    <w:rsid w:val="006E1E22"/>
    <w:rsid w:val="006E4849"/>
    <w:rsid w:val="006E77CA"/>
    <w:rsid w:val="006F2AF4"/>
    <w:rsid w:val="006F781B"/>
    <w:rsid w:val="0070280B"/>
    <w:rsid w:val="00707FFE"/>
    <w:rsid w:val="00713A4D"/>
    <w:rsid w:val="00717485"/>
    <w:rsid w:val="0072296B"/>
    <w:rsid w:val="00730614"/>
    <w:rsid w:val="00733AE4"/>
    <w:rsid w:val="00747A24"/>
    <w:rsid w:val="00750787"/>
    <w:rsid w:val="007513D1"/>
    <w:rsid w:val="00751D2A"/>
    <w:rsid w:val="00755B1C"/>
    <w:rsid w:val="0076112F"/>
    <w:rsid w:val="00763A11"/>
    <w:rsid w:val="00765466"/>
    <w:rsid w:val="0076760F"/>
    <w:rsid w:val="0077149B"/>
    <w:rsid w:val="00772FD3"/>
    <w:rsid w:val="007744A0"/>
    <w:rsid w:val="0077694A"/>
    <w:rsid w:val="00780CF3"/>
    <w:rsid w:val="00780F9D"/>
    <w:rsid w:val="00784D08"/>
    <w:rsid w:val="00785423"/>
    <w:rsid w:val="00793CB2"/>
    <w:rsid w:val="007A04B5"/>
    <w:rsid w:val="007A2576"/>
    <w:rsid w:val="007A2648"/>
    <w:rsid w:val="007A2735"/>
    <w:rsid w:val="007A4A40"/>
    <w:rsid w:val="007B1214"/>
    <w:rsid w:val="007B305B"/>
    <w:rsid w:val="007B4D13"/>
    <w:rsid w:val="007B5DE7"/>
    <w:rsid w:val="007B71B4"/>
    <w:rsid w:val="007C35B5"/>
    <w:rsid w:val="007C6620"/>
    <w:rsid w:val="007D6075"/>
    <w:rsid w:val="007E1F85"/>
    <w:rsid w:val="007E32D1"/>
    <w:rsid w:val="007E578D"/>
    <w:rsid w:val="007E61C7"/>
    <w:rsid w:val="007F0134"/>
    <w:rsid w:val="00805B5C"/>
    <w:rsid w:val="008061CB"/>
    <w:rsid w:val="008141B5"/>
    <w:rsid w:val="00815146"/>
    <w:rsid w:val="00817E8C"/>
    <w:rsid w:val="008246E2"/>
    <w:rsid w:val="00825E20"/>
    <w:rsid w:val="00833DD8"/>
    <w:rsid w:val="00835902"/>
    <w:rsid w:val="00836228"/>
    <w:rsid w:val="008372F9"/>
    <w:rsid w:val="00837888"/>
    <w:rsid w:val="00837EEC"/>
    <w:rsid w:val="00842111"/>
    <w:rsid w:val="00847922"/>
    <w:rsid w:val="0085231F"/>
    <w:rsid w:val="0085452E"/>
    <w:rsid w:val="00855ACC"/>
    <w:rsid w:val="00857954"/>
    <w:rsid w:val="00864574"/>
    <w:rsid w:val="00867053"/>
    <w:rsid w:val="008701C5"/>
    <w:rsid w:val="00870D1C"/>
    <w:rsid w:val="00873163"/>
    <w:rsid w:val="00876EF0"/>
    <w:rsid w:val="00881683"/>
    <w:rsid w:val="008862A5"/>
    <w:rsid w:val="008903EE"/>
    <w:rsid w:val="00890BE3"/>
    <w:rsid w:val="008A1BF9"/>
    <w:rsid w:val="008A24F7"/>
    <w:rsid w:val="008B7254"/>
    <w:rsid w:val="008C5D20"/>
    <w:rsid w:val="008D09E8"/>
    <w:rsid w:val="008D1494"/>
    <w:rsid w:val="008D5562"/>
    <w:rsid w:val="008E2A8E"/>
    <w:rsid w:val="008E6C45"/>
    <w:rsid w:val="008F063A"/>
    <w:rsid w:val="008F0DBE"/>
    <w:rsid w:val="008F1622"/>
    <w:rsid w:val="008F2E17"/>
    <w:rsid w:val="008F6D9F"/>
    <w:rsid w:val="00905D28"/>
    <w:rsid w:val="00907454"/>
    <w:rsid w:val="00910756"/>
    <w:rsid w:val="00910CBB"/>
    <w:rsid w:val="0091179C"/>
    <w:rsid w:val="009142A0"/>
    <w:rsid w:val="00920888"/>
    <w:rsid w:val="00921270"/>
    <w:rsid w:val="00922647"/>
    <w:rsid w:val="00923D54"/>
    <w:rsid w:val="00924DDA"/>
    <w:rsid w:val="00927E48"/>
    <w:rsid w:val="009335E3"/>
    <w:rsid w:val="00933AC4"/>
    <w:rsid w:val="00934201"/>
    <w:rsid w:val="009369AB"/>
    <w:rsid w:val="0093711C"/>
    <w:rsid w:val="00942CAC"/>
    <w:rsid w:val="0094335C"/>
    <w:rsid w:val="00943673"/>
    <w:rsid w:val="009535F9"/>
    <w:rsid w:val="0095686F"/>
    <w:rsid w:val="0096186B"/>
    <w:rsid w:val="00961D1C"/>
    <w:rsid w:val="00964F22"/>
    <w:rsid w:val="00965F6A"/>
    <w:rsid w:val="00966331"/>
    <w:rsid w:val="00967B5F"/>
    <w:rsid w:val="00972FFC"/>
    <w:rsid w:val="00973865"/>
    <w:rsid w:val="00977C87"/>
    <w:rsid w:val="00981D20"/>
    <w:rsid w:val="00983A34"/>
    <w:rsid w:val="009853B8"/>
    <w:rsid w:val="00990D96"/>
    <w:rsid w:val="00996330"/>
    <w:rsid w:val="009A00D4"/>
    <w:rsid w:val="009A15E0"/>
    <w:rsid w:val="009A7ED4"/>
    <w:rsid w:val="009A7F9A"/>
    <w:rsid w:val="009B07D1"/>
    <w:rsid w:val="009B1096"/>
    <w:rsid w:val="009B327C"/>
    <w:rsid w:val="009B34C9"/>
    <w:rsid w:val="009B7323"/>
    <w:rsid w:val="009C1005"/>
    <w:rsid w:val="009C1A5F"/>
    <w:rsid w:val="009C1A88"/>
    <w:rsid w:val="009C47A9"/>
    <w:rsid w:val="009C4AD6"/>
    <w:rsid w:val="009D1C6C"/>
    <w:rsid w:val="009D2CD5"/>
    <w:rsid w:val="009D542A"/>
    <w:rsid w:val="009F1029"/>
    <w:rsid w:val="009F12F6"/>
    <w:rsid w:val="009F50CC"/>
    <w:rsid w:val="009F64F2"/>
    <w:rsid w:val="00A00AFD"/>
    <w:rsid w:val="00A04A76"/>
    <w:rsid w:val="00A04B53"/>
    <w:rsid w:val="00A166B0"/>
    <w:rsid w:val="00A257F5"/>
    <w:rsid w:val="00A25ADD"/>
    <w:rsid w:val="00A3502F"/>
    <w:rsid w:val="00A35C49"/>
    <w:rsid w:val="00A37EE9"/>
    <w:rsid w:val="00A40588"/>
    <w:rsid w:val="00A4129D"/>
    <w:rsid w:val="00A45FC9"/>
    <w:rsid w:val="00A510B1"/>
    <w:rsid w:val="00A549F5"/>
    <w:rsid w:val="00A60081"/>
    <w:rsid w:val="00A70017"/>
    <w:rsid w:val="00A770A7"/>
    <w:rsid w:val="00A818EA"/>
    <w:rsid w:val="00A81B32"/>
    <w:rsid w:val="00A82068"/>
    <w:rsid w:val="00A85A26"/>
    <w:rsid w:val="00A90A26"/>
    <w:rsid w:val="00A9541B"/>
    <w:rsid w:val="00A96453"/>
    <w:rsid w:val="00A96E61"/>
    <w:rsid w:val="00AA4E22"/>
    <w:rsid w:val="00AA6298"/>
    <w:rsid w:val="00AA67B8"/>
    <w:rsid w:val="00AB0FF8"/>
    <w:rsid w:val="00AB434D"/>
    <w:rsid w:val="00AC308F"/>
    <w:rsid w:val="00AC3F96"/>
    <w:rsid w:val="00AC724D"/>
    <w:rsid w:val="00AD0AAA"/>
    <w:rsid w:val="00AD123A"/>
    <w:rsid w:val="00AD1397"/>
    <w:rsid w:val="00AD1F23"/>
    <w:rsid w:val="00AD338B"/>
    <w:rsid w:val="00AD52FC"/>
    <w:rsid w:val="00AD5F1D"/>
    <w:rsid w:val="00AE0219"/>
    <w:rsid w:val="00AE3A90"/>
    <w:rsid w:val="00AE767A"/>
    <w:rsid w:val="00AE7A54"/>
    <w:rsid w:val="00AF0F81"/>
    <w:rsid w:val="00AF3A64"/>
    <w:rsid w:val="00AF4F30"/>
    <w:rsid w:val="00AF5C37"/>
    <w:rsid w:val="00AF61BC"/>
    <w:rsid w:val="00AF6865"/>
    <w:rsid w:val="00AF7026"/>
    <w:rsid w:val="00B01EF1"/>
    <w:rsid w:val="00B02433"/>
    <w:rsid w:val="00B04A12"/>
    <w:rsid w:val="00B04F9C"/>
    <w:rsid w:val="00B0570F"/>
    <w:rsid w:val="00B05B71"/>
    <w:rsid w:val="00B0751B"/>
    <w:rsid w:val="00B1053A"/>
    <w:rsid w:val="00B149F5"/>
    <w:rsid w:val="00B161A6"/>
    <w:rsid w:val="00B1620C"/>
    <w:rsid w:val="00B17C01"/>
    <w:rsid w:val="00B259C2"/>
    <w:rsid w:val="00B317F3"/>
    <w:rsid w:val="00B44326"/>
    <w:rsid w:val="00B517EF"/>
    <w:rsid w:val="00B61F12"/>
    <w:rsid w:val="00B63C3F"/>
    <w:rsid w:val="00B64C4B"/>
    <w:rsid w:val="00B64C9F"/>
    <w:rsid w:val="00B656B9"/>
    <w:rsid w:val="00B65BE8"/>
    <w:rsid w:val="00B667D6"/>
    <w:rsid w:val="00B67141"/>
    <w:rsid w:val="00B67B8F"/>
    <w:rsid w:val="00B711AE"/>
    <w:rsid w:val="00B71752"/>
    <w:rsid w:val="00B741C2"/>
    <w:rsid w:val="00B824BB"/>
    <w:rsid w:val="00B87276"/>
    <w:rsid w:val="00BA2AD2"/>
    <w:rsid w:val="00BB122C"/>
    <w:rsid w:val="00BB1A1B"/>
    <w:rsid w:val="00BB20ED"/>
    <w:rsid w:val="00BB6803"/>
    <w:rsid w:val="00BB6931"/>
    <w:rsid w:val="00BC1E81"/>
    <w:rsid w:val="00BC2BFB"/>
    <w:rsid w:val="00BC4BA5"/>
    <w:rsid w:val="00BD1D7C"/>
    <w:rsid w:val="00BD4DDE"/>
    <w:rsid w:val="00BD6417"/>
    <w:rsid w:val="00BD7D7E"/>
    <w:rsid w:val="00BE7421"/>
    <w:rsid w:val="00BF1CD9"/>
    <w:rsid w:val="00BF512E"/>
    <w:rsid w:val="00BF562E"/>
    <w:rsid w:val="00BF66F7"/>
    <w:rsid w:val="00BF7B31"/>
    <w:rsid w:val="00BF7F0A"/>
    <w:rsid w:val="00C13C74"/>
    <w:rsid w:val="00C14212"/>
    <w:rsid w:val="00C14EE8"/>
    <w:rsid w:val="00C2010D"/>
    <w:rsid w:val="00C23BE0"/>
    <w:rsid w:val="00C3565F"/>
    <w:rsid w:val="00C41C59"/>
    <w:rsid w:val="00C423AF"/>
    <w:rsid w:val="00C51771"/>
    <w:rsid w:val="00C51EBE"/>
    <w:rsid w:val="00C52DF3"/>
    <w:rsid w:val="00C54484"/>
    <w:rsid w:val="00C54B51"/>
    <w:rsid w:val="00C54D9F"/>
    <w:rsid w:val="00C56600"/>
    <w:rsid w:val="00C57779"/>
    <w:rsid w:val="00C600D6"/>
    <w:rsid w:val="00C64148"/>
    <w:rsid w:val="00C70F21"/>
    <w:rsid w:val="00C7107F"/>
    <w:rsid w:val="00C73085"/>
    <w:rsid w:val="00C77950"/>
    <w:rsid w:val="00C84E01"/>
    <w:rsid w:val="00C85265"/>
    <w:rsid w:val="00C87C9D"/>
    <w:rsid w:val="00C87D12"/>
    <w:rsid w:val="00C902F0"/>
    <w:rsid w:val="00C92691"/>
    <w:rsid w:val="00C92C99"/>
    <w:rsid w:val="00C9375B"/>
    <w:rsid w:val="00C95671"/>
    <w:rsid w:val="00C96C37"/>
    <w:rsid w:val="00CA0222"/>
    <w:rsid w:val="00CA5C48"/>
    <w:rsid w:val="00CA6E56"/>
    <w:rsid w:val="00CB3AA2"/>
    <w:rsid w:val="00CB53D6"/>
    <w:rsid w:val="00CC1D1E"/>
    <w:rsid w:val="00CC2B70"/>
    <w:rsid w:val="00CC7FC2"/>
    <w:rsid w:val="00CD37FC"/>
    <w:rsid w:val="00CD48EB"/>
    <w:rsid w:val="00CD5910"/>
    <w:rsid w:val="00CE08BF"/>
    <w:rsid w:val="00CE1BBC"/>
    <w:rsid w:val="00CE2ACC"/>
    <w:rsid w:val="00CE2B20"/>
    <w:rsid w:val="00CE73D9"/>
    <w:rsid w:val="00CF3B8B"/>
    <w:rsid w:val="00D01920"/>
    <w:rsid w:val="00D023F4"/>
    <w:rsid w:val="00D033FA"/>
    <w:rsid w:val="00D10A18"/>
    <w:rsid w:val="00D11521"/>
    <w:rsid w:val="00D125BB"/>
    <w:rsid w:val="00D1320E"/>
    <w:rsid w:val="00D13586"/>
    <w:rsid w:val="00D15072"/>
    <w:rsid w:val="00D17647"/>
    <w:rsid w:val="00D207B5"/>
    <w:rsid w:val="00D22188"/>
    <w:rsid w:val="00D24FA9"/>
    <w:rsid w:val="00D30574"/>
    <w:rsid w:val="00D313CE"/>
    <w:rsid w:val="00D31E5F"/>
    <w:rsid w:val="00D34931"/>
    <w:rsid w:val="00D449AC"/>
    <w:rsid w:val="00D463AF"/>
    <w:rsid w:val="00D5002C"/>
    <w:rsid w:val="00D55549"/>
    <w:rsid w:val="00D56233"/>
    <w:rsid w:val="00D57390"/>
    <w:rsid w:val="00D6603B"/>
    <w:rsid w:val="00D72948"/>
    <w:rsid w:val="00D8081F"/>
    <w:rsid w:val="00D835A4"/>
    <w:rsid w:val="00D86447"/>
    <w:rsid w:val="00D86A18"/>
    <w:rsid w:val="00D879C1"/>
    <w:rsid w:val="00D87E2B"/>
    <w:rsid w:val="00D90B42"/>
    <w:rsid w:val="00D90E0C"/>
    <w:rsid w:val="00D91A92"/>
    <w:rsid w:val="00D92651"/>
    <w:rsid w:val="00D943E9"/>
    <w:rsid w:val="00D9480F"/>
    <w:rsid w:val="00DA0B56"/>
    <w:rsid w:val="00DA1176"/>
    <w:rsid w:val="00DA62B6"/>
    <w:rsid w:val="00DA7807"/>
    <w:rsid w:val="00DA78C1"/>
    <w:rsid w:val="00DA7C5B"/>
    <w:rsid w:val="00DB4F54"/>
    <w:rsid w:val="00DC125E"/>
    <w:rsid w:val="00DC32D7"/>
    <w:rsid w:val="00DC501F"/>
    <w:rsid w:val="00DC5A7D"/>
    <w:rsid w:val="00DC66B6"/>
    <w:rsid w:val="00DC6D5D"/>
    <w:rsid w:val="00DD104D"/>
    <w:rsid w:val="00DD4B91"/>
    <w:rsid w:val="00DE04A6"/>
    <w:rsid w:val="00DE4362"/>
    <w:rsid w:val="00DE46E8"/>
    <w:rsid w:val="00DE4971"/>
    <w:rsid w:val="00DF05A2"/>
    <w:rsid w:val="00E02D4E"/>
    <w:rsid w:val="00E0348D"/>
    <w:rsid w:val="00E03528"/>
    <w:rsid w:val="00E05692"/>
    <w:rsid w:val="00E10F3C"/>
    <w:rsid w:val="00E12992"/>
    <w:rsid w:val="00E12BB7"/>
    <w:rsid w:val="00E12E93"/>
    <w:rsid w:val="00E20F9E"/>
    <w:rsid w:val="00E228A1"/>
    <w:rsid w:val="00E26076"/>
    <w:rsid w:val="00E46A8F"/>
    <w:rsid w:val="00E5147C"/>
    <w:rsid w:val="00E54E12"/>
    <w:rsid w:val="00E60935"/>
    <w:rsid w:val="00E62BB6"/>
    <w:rsid w:val="00E648DF"/>
    <w:rsid w:val="00E64D06"/>
    <w:rsid w:val="00E65CFC"/>
    <w:rsid w:val="00E65F21"/>
    <w:rsid w:val="00E66278"/>
    <w:rsid w:val="00E66872"/>
    <w:rsid w:val="00E7162E"/>
    <w:rsid w:val="00E73A38"/>
    <w:rsid w:val="00E7697E"/>
    <w:rsid w:val="00E828CD"/>
    <w:rsid w:val="00E831BD"/>
    <w:rsid w:val="00E9289A"/>
    <w:rsid w:val="00E93F92"/>
    <w:rsid w:val="00E94559"/>
    <w:rsid w:val="00EA0113"/>
    <w:rsid w:val="00EA1734"/>
    <w:rsid w:val="00EA2ABD"/>
    <w:rsid w:val="00EA3DF1"/>
    <w:rsid w:val="00EB29D8"/>
    <w:rsid w:val="00EB4524"/>
    <w:rsid w:val="00EB491F"/>
    <w:rsid w:val="00EB6ABD"/>
    <w:rsid w:val="00EC0619"/>
    <w:rsid w:val="00EC0FF7"/>
    <w:rsid w:val="00EC6987"/>
    <w:rsid w:val="00EC71CB"/>
    <w:rsid w:val="00EC7283"/>
    <w:rsid w:val="00EC7604"/>
    <w:rsid w:val="00ED041E"/>
    <w:rsid w:val="00ED5772"/>
    <w:rsid w:val="00ED66F1"/>
    <w:rsid w:val="00EE0B8D"/>
    <w:rsid w:val="00EE229B"/>
    <w:rsid w:val="00EE246E"/>
    <w:rsid w:val="00EE298B"/>
    <w:rsid w:val="00EF2A47"/>
    <w:rsid w:val="00EF3006"/>
    <w:rsid w:val="00F01833"/>
    <w:rsid w:val="00F068E1"/>
    <w:rsid w:val="00F07187"/>
    <w:rsid w:val="00F14524"/>
    <w:rsid w:val="00F171A9"/>
    <w:rsid w:val="00F21EA0"/>
    <w:rsid w:val="00F25810"/>
    <w:rsid w:val="00F27A5B"/>
    <w:rsid w:val="00F3313A"/>
    <w:rsid w:val="00F355A5"/>
    <w:rsid w:val="00F52196"/>
    <w:rsid w:val="00F52B50"/>
    <w:rsid w:val="00F53CE0"/>
    <w:rsid w:val="00F61391"/>
    <w:rsid w:val="00F618E9"/>
    <w:rsid w:val="00F640CD"/>
    <w:rsid w:val="00F648D8"/>
    <w:rsid w:val="00F66BCB"/>
    <w:rsid w:val="00F673C1"/>
    <w:rsid w:val="00F70B16"/>
    <w:rsid w:val="00F736CF"/>
    <w:rsid w:val="00F7450B"/>
    <w:rsid w:val="00F75447"/>
    <w:rsid w:val="00F762D8"/>
    <w:rsid w:val="00F806DB"/>
    <w:rsid w:val="00F81A2B"/>
    <w:rsid w:val="00F90A86"/>
    <w:rsid w:val="00F931AC"/>
    <w:rsid w:val="00F96CCB"/>
    <w:rsid w:val="00FA1DD3"/>
    <w:rsid w:val="00FA2A98"/>
    <w:rsid w:val="00FA5481"/>
    <w:rsid w:val="00FB0AE4"/>
    <w:rsid w:val="00FB2E42"/>
    <w:rsid w:val="00FB4671"/>
    <w:rsid w:val="00FB6362"/>
    <w:rsid w:val="00FB7379"/>
    <w:rsid w:val="00FB7C1F"/>
    <w:rsid w:val="00FC2CD2"/>
    <w:rsid w:val="00FC5C31"/>
    <w:rsid w:val="00FD0869"/>
    <w:rsid w:val="00FD6B6A"/>
    <w:rsid w:val="00FE0204"/>
    <w:rsid w:val="00FE5813"/>
    <w:rsid w:val="00FE5D4F"/>
    <w:rsid w:val="00FE78B4"/>
    <w:rsid w:val="00FF0AEA"/>
    <w:rsid w:val="00FF179E"/>
    <w:rsid w:val="00FF52C8"/>
    <w:rsid w:val="00FF7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7A16F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7C9D"/>
  </w:style>
  <w:style w:type="paragraph" w:styleId="Heading1">
    <w:name w:val="heading 1"/>
    <w:basedOn w:val="Normal"/>
    <w:link w:val="Heading1Char"/>
    <w:uiPriority w:val="9"/>
    <w:qFormat/>
    <w:rsid w:val="003105DA"/>
    <w:pPr>
      <w:jc w:val="right"/>
      <w:outlineLvl w:val="0"/>
    </w:pPr>
    <w:rPr>
      <w:rFonts w:eastAsiaTheme="majorEastAsia" w:cstheme="majorBidi"/>
      <w:b/>
      <w:color w:val="984806" w:themeColor="accent6" w:themeShade="8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7A54"/>
    <w:pPr>
      <w:contextualSpacing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BC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C2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C2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BC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C2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C2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C2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10CBB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58321E"/>
  </w:style>
  <w:style w:type="character" w:customStyle="1" w:styleId="HeaderChar">
    <w:name w:val="Header Char"/>
    <w:basedOn w:val="DefaultParagraphFont"/>
    <w:link w:val="Header"/>
    <w:uiPriority w:val="99"/>
    <w:rsid w:val="0058321E"/>
  </w:style>
  <w:style w:type="paragraph" w:styleId="Footer">
    <w:name w:val="footer"/>
    <w:basedOn w:val="Normal"/>
    <w:link w:val="FooterChar"/>
    <w:uiPriority w:val="99"/>
    <w:unhideWhenUsed/>
    <w:rsid w:val="0058321E"/>
  </w:style>
  <w:style w:type="character" w:customStyle="1" w:styleId="FooterChar">
    <w:name w:val="Footer Char"/>
    <w:basedOn w:val="DefaultParagraphFont"/>
    <w:link w:val="Footer"/>
    <w:uiPriority w:val="99"/>
    <w:rsid w:val="0058321E"/>
  </w:style>
  <w:style w:type="character" w:styleId="PlaceholderText">
    <w:name w:val="Placeholder Text"/>
    <w:basedOn w:val="DefaultParagraphFont"/>
    <w:uiPriority w:val="99"/>
    <w:semiHidden/>
    <w:rsid w:val="003105DA"/>
    <w:rPr>
      <w:color w:val="595959" w:themeColor="text1" w:themeTint="A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0CBB"/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0CBB"/>
    <w:rPr>
      <w:rFonts w:ascii="Tahoma" w:hAnsi="Tahoma" w:cs="Tahoma"/>
      <w:szCs w:val="16"/>
    </w:rPr>
  </w:style>
  <w:style w:type="paragraph" w:customStyle="1" w:styleId="ContactInfo">
    <w:name w:val="Contact Info"/>
    <w:basedOn w:val="Normal"/>
    <w:link w:val="ContactInfoChar"/>
    <w:uiPriority w:val="2"/>
    <w:qFormat/>
    <w:rsid w:val="00910CBB"/>
    <w:rPr>
      <w:b/>
      <w:color w:val="262626" w:themeColor="text1" w:themeTint="D9"/>
    </w:rPr>
  </w:style>
  <w:style w:type="character" w:customStyle="1" w:styleId="ContactInfoChar">
    <w:name w:val="Contact Info Char"/>
    <w:basedOn w:val="DefaultParagraphFont"/>
    <w:link w:val="ContactInfo"/>
    <w:uiPriority w:val="2"/>
    <w:rsid w:val="00C23BE0"/>
    <w:rPr>
      <w:b/>
      <w:color w:val="262626" w:themeColor="text1" w:themeTint="D9"/>
    </w:rPr>
  </w:style>
  <w:style w:type="paragraph" w:customStyle="1" w:styleId="ContactInfoRight">
    <w:name w:val="Contact Info_Right"/>
    <w:basedOn w:val="Normal"/>
    <w:link w:val="ContactInfoRightChar"/>
    <w:uiPriority w:val="3"/>
    <w:qFormat/>
    <w:rsid w:val="00910CBB"/>
    <w:pPr>
      <w:jc w:val="right"/>
    </w:pPr>
    <w:rPr>
      <w:b/>
    </w:rPr>
  </w:style>
  <w:style w:type="character" w:customStyle="1" w:styleId="ContactInfoRightChar">
    <w:name w:val="Contact Info_Right Char"/>
    <w:basedOn w:val="DefaultParagraphFont"/>
    <w:link w:val="ContactInfoRight"/>
    <w:uiPriority w:val="3"/>
    <w:rsid w:val="00C23BE0"/>
    <w:rPr>
      <w:b/>
    </w:rPr>
  </w:style>
  <w:style w:type="paragraph" w:styleId="NoSpacing">
    <w:name w:val="No Spacing"/>
    <w:uiPriority w:val="14"/>
    <w:qFormat/>
    <w:rsid w:val="00923D54"/>
  </w:style>
  <w:style w:type="paragraph" w:styleId="Bibliography">
    <w:name w:val="Bibliography"/>
    <w:basedOn w:val="Normal"/>
    <w:next w:val="Normal"/>
    <w:uiPriority w:val="37"/>
    <w:semiHidden/>
    <w:unhideWhenUsed/>
    <w:rsid w:val="00673C26"/>
  </w:style>
  <w:style w:type="paragraph" w:styleId="BlockText">
    <w:name w:val="Block Text"/>
    <w:basedOn w:val="Normal"/>
    <w:uiPriority w:val="99"/>
    <w:semiHidden/>
    <w:unhideWhenUsed/>
    <w:rsid w:val="003105DA"/>
    <w:pPr>
      <w:pBdr>
        <w:top w:val="single" w:sz="2" w:space="10" w:color="365F91" w:themeColor="accent1" w:themeShade="BF" w:shadow="1"/>
        <w:left w:val="single" w:sz="2" w:space="10" w:color="365F91" w:themeColor="accent1" w:themeShade="BF" w:shadow="1"/>
        <w:bottom w:val="single" w:sz="2" w:space="10" w:color="365F91" w:themeColor="accent1" w:themeShade="BF" w:shadow="1"/>
        <w:right w:val="single" w:sz="2" w:space="10" w:color="365F91" w:themeColor="accent1" w:themeShade="BF" w:shadow="1"/>
      </w:pBdr>
      <w:ind w:left="1152" w:right="1152"/>
    </w:pPr>
    <w:rPr>
      <w:rFonts w:eastAsiaTheme="minorEastAsia"/>
      <w:i/>
      <w:iCs/>
      <w:color w:val="365F91" w:themeColor="accent1" w:themeShade="BF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673C2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73C26"/>
  </w:style>
  <w:style w:type="paragraph" w:styleId="BodyText3">
    <w:name w:val="Body Text 3"/>
    <w:basedOn w:val="Normal"/>
    <w:link w:val="BodyText3Char"/>
    <w:uiPriority w:val="99"/>
    <w:semiHidden/>
    <w:unhideWhenUsed/>
    <w:rsid w:val="00673C26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73C26"/>
    <w:rPr>
      <w:szCs w:val="16"/>
    </w:rPr>
  </w:style>
  <w:style w:type="paragraph" w:styleId="BodyTextFirstIndent">
    <w:name w:val="Body Text First Indent"/>
    <w:basedOn w:val="Normal"/>
    <w:link w:val="BodyTextFirstIndentChar"/>
    <w:uiPriority w:val="99"/>
    <w:semiHidden/>
    <w:unhideWhenUsed/>
    <w:rsid w:val="00D207B5"/>
    <w:pPr>
      <w:spacing w:after="200"/>
      <w:ind w:firstLine="360"/>
    </w:pPr>
  </w:style>
  <w:style w:type="character" w:customStyle="1" w:styleId="BodyTextFirstIndentChar">
    <w:name w:val="Body Text First Indent Char"/>
    <w:basedOn w:val="DefaultParagraphFont"/>
    <w:link w:val="BodyTextFirstIndent"/>
    <w:uiPriority w:val="99"/>
    <w:semiHidden/>
    <w:rsid w:val="00D207B5"/>
    <w:rPr>
      <w:color w:val="404040" w:themeColor="text1" w:themeTint="BF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73C2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73C2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73C26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73C2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73C2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73C2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73C26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73C26"/>
    <w:rPr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73C26"/>
    <w:rPr>
      <w:i/>
      <w:iCs/>
      <w:color w:val="1F497D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673C26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73C26"/>
  </w:style>
  <w:style w:type="table" w:styleId="ColorfulGrid">
    <w:name w:val="Colorful Grid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673C26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73C26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73C26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3C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3C26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73C26"/>
  </w:style>
  <w:style w:type="character" w:customStyle="1" w:styleId="DateChar">
    <w:name w:val="Date Char"/>
    <w:basedOn w:val="DefaultParagraphFont"/>
    <w:link w:val="Date"/>
    <w:uiPriority w:val="99"/>
    <w:semiHidden/>
    <w:rsid w:val="00673C26"/>
  </w:style>
  <w:style w:type="paragraph" w:styleId="DocumentMap">
    <w:name w:val="Document Map"/>
    <w:basedOn w:val="Normal"/>
    <w:link w:val="DocumentMapChar"/>
    <w:uiPriority w:val="99"/>
    <w:semiHidden/>
    <w:unhideWhenUsed/>
    <w:rsid w:val="00673C26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73C26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73C26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73C26"/>
  </w:style>
  <w:style w:type="character" w:styleId="EndnoteReference">
    <w:name w:val="endnote reference"/>
    <w:basedOn w:val="DefaultParagraphFont"/>
    <w:uiPriority w:val="99"/>
    <w:semiHidden/>
    <w:unhideWhenUsed/>
    <w:rsid w:val="00673C2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73C26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73C26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673C26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673C26"/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73C26"/>
    <w:rPr>
      <w:color w:val="800080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673C2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73C26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73C26"/>
    <w:rPr>
      <w:szCs w:val="20"/>
    </w:rPr>
  </w:style>
  <w:style w:type="table" w:styleId="GridTable1Light">
    <w:name w:val="Grid Table 1 Light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3">
    <w:name w:val="Grid Table 3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73C26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73C26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73C26"/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73C26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73C26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73C26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73C26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73C26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73C26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73C26"/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73C26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73C26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73C26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73C26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105DA"/>
    <w:rPr>
      <w:rFonts w:eastAsiaTheme="majorEastAsia" w:cstheme="majorBidi"/>
      <w:b/>
      <w:color w:val="984806" w:themeColor="accent6" w:themeShade="8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E7A54"/>
    <w:rPr>
      <w:rFonts w:eastAsiaTheme="majorEastAsia" w:cstheme="majorBidi"/>
      <w:b/>
      <w:color w:val="000000" w:themeColor="text1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C26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C26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BC3"/>
    <w:rPr>
      <w:rFonts w:asciiTheme="majorHAnsi" w:eastAsiaTheme="majorEastAsia" w:hAnsiTheme="majorHAnsi" w:cstheme="majorBidi"/>
      <w:b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C2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C2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C2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673C26"/>
  </w:style>
  <w:style w:type="paragraph" w:styleId="HTMLAddress">
    <w:name w:val="HTML Address"/>
    <w:basedOn w:val="Normal"/>
    <w:link w:val="HTMLAddressChar"/>
    <w:uiPriority w:val="99"/>
    <w:semiHidden/>
    <w:unhideWhenUsed/>
    <w:rsid w:val="00673C26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73C2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673C2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73C26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673C2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673C26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3C26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3C26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673C2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673C26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673C26"/>
    <w:rPr>
      <w:i/>
      <w:iCs/>
    </w:rPr>
  </w:style>
  <w:style w:type="character" w:styleId="Hyperlink">
    <w:name w:val="Hyperlink"/>
    <w:basedOn w:val="DefaultParagraphFont"/>
    <w:uiPriority w:val="99"/>
    <w:unhideWhenUsed/>
    <w:rsid w:val="00673C26"/>
    <w:rPr>
      <w:color w:val="0000F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73C2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73C2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73C2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73C2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73C2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73C2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73C2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73C2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73C2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73C26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73C26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73C26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73C26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73C26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73C26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73C26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73C26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673C26"/>
  </w:style>
  <w:style w:type="paragraph" w:styleId="List">
    <w:name w:val="List"/>
    <w:basedOn w:val="Normal"/>
    <w:uiPriority w:val="99"/>
    <w:semiHidden/>
    <w:unhideWhenUsed/>
    <w:rsid w:val="00673C2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673C2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673C2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673C2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673C26"/>
    <w:pPr>
      <w:ind w:left="1800" w:hanging="360"/>
      <w:contextualSpacing/>
    </w:pPr>
  </w:style>
  <w:style w:type="paragraph" w:styleId="ListBullet">
    <w:name w:val="List Bullet"/>
    <w:basedOn w:val="Normal"/>
    <w:uiPriority w:val="11"/>
    <w:unhideWhenUsed/>
    <w:qFormat/>
    <w:rsid w:val="004B572C"/>
    <w:pPr>
      <w:numPr>
        <w:numId w:val="2"/>
      </w:numPr>
      <w:spacing w:after="120"/>
      <w:contextualSpacing/>
    </w:pPr>
  </w:style>
  <w:style w:type="paragraph" w:styleId="ListBullet2">
    <w:name w:val="List Bullet 2"/>
    <w:basedOn w:val="Normal"/>
    <w:uiPriority w:val="99"/>
    <w:semiHidden/>
    <w:unhideWhenUsed/>
    <w:rsid w:val="00673C26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673C26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673C26"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73C26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673C2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73C2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73C2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73C2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73C26"/>
    <w:pPr>
      <w:spacing w:after="120"/>
      <w:ind w:left="1800"/>
      <w:contextualSpacing/>
    </w:pPr>
  </w:style>
  <w:style w:type="paragraph" w:styleId="ListNumber">
    <w:name w:val="List Number"/>
    <w:basedOn w:val="Normal"/>
    <w:uiPriority w:val="12"/>
    <w:qFormat/>
    <w:rsid w:val="00673C26"/>
    <w:pPr>
      <w:numPr>
        <w:numId w:val="7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673C26"/>
    <w:pPr>
      <w:numPr>
        <w:numId w:val="8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73C26"/>
    <w:pPr>
      <w:numPr>
        <w:numId w:val="9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73C26"/>
    <w:pPr>
      <w:numPr>
        <w:numId w:val="10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73C26"/>
    <w:pPr>
      <w:numPr>
        <w:numId w:val="11"/>
      </w:numPr>
      <w:contextualSpacing/>
    </w:pPr>
  </w:style>
  <w:style w:type="table" w:styleId="ListTable1Light">
    <w:name w:val="List Table 1 Light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2">
    <w:name w:val="List Table 2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3">
    <w:name w:val="List Table 3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73C26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73C26"/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73C26"/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73C26"/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73C26"/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73C26"/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73C26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73C26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73C26"/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73C26"/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73C26"/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73C26"/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73C26"/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73C26"/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673C2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73C2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73C2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73C2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673C2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673C2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73C26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73C26"/>
  </w:style>
  <w:style w:type="character" w:styleId="PageNumber">
    <w:name w:val="page number"/>
    <w:basedOn w:val="DefaultParagraphFont"/>
    <w:uiPriority w:val="99"/>
    <w:semiHidden/>
    <w:unhideWhenUsed/>
    <w:rsid w:val="00673C26"/>
  </w:style>
  <w:style w:type="table" w:styleId="PlainTable1">
    <w:name w:val="Plain Table 1"/>
    <w:basedOn w:val="TableNormal"/>
    <w:uiPriority w:val="41"/>
    <w:rsid w:val="00673C2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73C26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73C2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73C26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73C26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673C26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73C26"/>
    <w:rPr>
      <w:rFonts w:ascii="Consolas" w:hAnsi="Consolas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73C2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73C26"/>
  </w:style>
  <w:style w:type="paragraph" w:styleId="Signature">
    <w:name w:val="Signature"/>
    <w:basedOn w:val="Normal"/>
    <w:link w:val="SignatureChar"/>
    <w:uiPriority w:val="99"/>
    <w:semiHidden/>
    <w:unhideWhenUsed/>
    <w:rsid w:val="00673C26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73C26"/>
  </w:style>
  <w:style w:type="table" w:styleId="Table3Deffects1">
    <w:name w:val="Table 3D effects 1"/>
    <w:basedOn w:val="TableNormal"/>
    <w:uiPriority w:val="99"/>
    <w:semiHidden/>
    <w:unhideWhenUsed/>
    <w:rsid w:val="00673C26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73C26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73C2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73C2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73C26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73C26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73C26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73C26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73C26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73C26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73C26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73C26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73C26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73C26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73C26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73C2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73C26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73C26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73C26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73C26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73C26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73C2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73C26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73C26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73C26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73C2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73C2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73C26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73C2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73C2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673C26"/>
  </w:style>
  <w:style w:type="table" w:styleId="TableProfessional">
    <w:name w:val="Table Professional"/>
    <w:basedOn w:val="TableNormal"/>
    <w:uiPriority w:val="99"/>
    <w:semiHidden/>
    <w:unhideWhenUsed/>
    <w:rsid w:val="00673C2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73C26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73C26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73C26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73C26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73C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73C26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73C26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73C26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673C2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73C2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73C2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73C2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73C2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73C2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73C2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73C2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73C2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73C2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73C26"/>
    <w:pPr>
      <w:outlineLvl w:val="9"/>
    </w:pPr>
  </w:style>
  <w:style w:type="paragraph" w:styleId="Title">
    <w:name w:val="Title"/>
    <w:basedOn w:val="Normal"/>
    <w:link w:val="TitleChar"/>
    <w:uiPriority w:val="1"/>
    <w:qFormat/>
    <w:rsid w:val="00384F21"/>
    <w:rPr>
      <w:rFonts w:eastAsiaTheme="majorEastAsia" w:cstheme="majorBidi"/>
      <w:b/>
      <w:color w:val="215868" w:themeColor="accent5" w:themeShade="80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384F21"/>
    <w:rPr>
      <w:rFonts w:eastAsiaTheme="majorEastAsia" w:cstheme="majorBidi"/>
      <w:b/>
      <w:color w:val="215868" w:themeColor="accent5" w:themeShade="80"/>
      <w:sz w:val="32"/>
      <w:szCs w:val="56"/>
    </w:rPr>
  </w:style>
  <w:style w:type="character" w:styleId="IntenseEmphasis">
    <w:name w:val="Intense Emphasis"/>
    <w:basedOn w:val="DefaultParagraphFont"/>
    <w:uiPriority w:val="21"/>
    <w:semiHidden/>
    <w:unhideWhenUsed/>
    <w:rsid w:val="003105DA"/>
    <w:rPr>
      <w:i/>
      <w:iCs/>
      <w:color w:val="365F91" w:themeColor="accent1" w:themeShade="BF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05DA"/>
    <w:pPr>
      <w:spacing w:before="200" w:after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05D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05D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05D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rsid w:val="003105DA"/>
    <w:rPr>
      <w:b/>
      <w:bCs/>
      <w:caps w:val="0"/>
      <w:smallCaps/>
      <w:color w:val="365F91" w:themeColor="accent1" w:themeShade="BF"/>
      <w:spacing w:val="0"/>
    </w:rPr>
  </w:style>
  <w:style w:type="character" w:styleId="BookTitle">
    <w:name w:val="Book Title"/>
    <w:basedOn w:val="DefaultParagraphFont"/>
    <w:uiPriority w:val="33"/>
    <w:semiHidden/>
    <w:unhideWhenUsed/>
    <w:rsid w:val="003105DA"/>
    <w:rPr>
      <w:b/>
      <w:bCs/>
      <w:i/>
      <w:iCs/>
      <w:spacing w:val="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BC3"/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Subtitle">
    <w:name w:val="Subtitle"/>
    <w:basedOn w:val="Title"/>
    <w:link w:val="SubtitleChar"/>
    <w:uiPriority w:val="11"/>
    <w:semiHidden/>
    <w:unhideWhenUsed/>
    <w:rsid w:val="00C87C9D"/>
    <w:pPr>
      <w:numPr>
        <w:ilvl w:val="1"/>
      </w:numPr>
      <w:spacing w:after="160"/>
      <w:contextualSpacing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C87C9D"/>
    <w:rPr>
      <w:rFonts w:eastAsiaTheme="minorEastAsia" w:cstheme="majorBidi"/>
      <w:b/>
      <w:color w:val="5A5A5A" w:themeColor="text1" w:themeTint="A5"/>
      <w:sz w:val="32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rsid w:val="00FA548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rsid w:val="00FA54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5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5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6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22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Z3Prover/z3/blob/master/src/smt/smt_parallel.cpp" TargetMode="External"/><Relationship Id="rId18" Type="http://schemas.openxmlformats.org/officeDocument/2006/relationships/hyperlink" Target="https://youtu.be/7e-srxx-zrU" TargetMode="External"/><Relationship Id="rId26" Type="http://schemas.openxmlformats.org/officeDocument/2006/relationships/hyperlink" Target="https://cs.pomona.edu/classes/cs190/thesis_examples/Shapiro.22.pdf" TargetMode="External"/><Relationship Id="rId39" Type="http://schemas.openxmlformats.org/officeDocument/2006/relationships/hyperlink" Target="https://github.com/broad-well/tdd-copilot-study/tree/main" TargetMode="External"/><Relationship Id="rId21" Type="http://schemas.openxmlformats.org/officeDocument/2006/relationships/hyperlink" Target="https://www.youtube.com/watch?v=Gok-O0Fjgd4" TargetMode="External"/><Relationship Id="rId34" Type="http://schemas.openxmlformats.org/officeDocument/2006/relationships/hyperlink" Target="https://github.com/ilanashapiro/lean-server" TargetMode="External"/><Relationship Id="rId42" Type="http://schemas.openxmlformats.org/officeDocument/2006/relationships/hyperlink" Target="https://docs.google.com/presentation/d/1vJvrpacwQvY3_T-XpP-YkS1fOGqg6rAR5ZW3-SYXVUI/edit?usp=sharing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github.com/ilanashapiro/stg_optimization" TargetMode="External"/><Relationship Id="rId29" Type="http://schemas.openxmlformats.org/officeDocument/2006/relationships/hyperlink" Target="https://scholarship.claremont.edu/pomona_theses/265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ilanashapiro" TargetMode="External"/><Relationship Id="rId24" Type="http://schemas.openxmlformats.org/officeDocument/2006/relationships/hyperlink" Target="https://scholarship.claremont.edu/cgi/viewcontent.cgi?article=1848&amp;context=jhm" TargetMode="External"/><Relationship Id="rId32" Type="http://schemas.openxmlformats.org/officeDocument/2006/relationships/hyperlink" Target="https://ilanashapiro.github.io/files/talon.pdf" TargetMode="External"/><Relationship Id="rId37" Type="http://schemas.openxmlformats.org/officeDocument/2006/relationships/hyperlink" Target="https://docs.google.com/presentation/d/1XNCqX4Eab9vS3RscQFMXXLrzUaGAJc-_I9JRulo6qjc/edit?usp=sharing" TargetMode="External"/><Relationship Id="rId40" Type="http://schemas.openxmlformats.org/officeDocument/2006/relationships/hyperlink" Target="https://ilanashapiro.github.io/files/pgen-rs.pdf" TargetMode="Externa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arxiv.org/abs/2502.15849" TargetMode="External"/><Relationship Id="rId23" Type="http://schemas.openxmlformats.org/officeDocument/2006/relationships/hyperlink" Target="https://github.com/kpet123/Virtual-Ensemble-Assembly" TargetMode="External"/><Relationship Id="rId28" Type="http://schemas.openxmlformats.org/officeDocument/2006/relationships/hyperlink" Target="https://www.youtube.com/watch?v=Gok-O0Fjgd4" TargetMode="External"/><Relationship Id="rId36" Type="http://schemas.openxmlformats.org/officeDocument/2006/relationships/hyperlink" Target="https://github.com/ilanashapiro/constrained_decoding_gbs_transformers" TargetMode="External"/><Relationship Id="rId10" Type="http://schemas.openxmlformats.org/officeDocument/2006/relationships/hyperlink" Target="https://ilanashapiro.github.io" TargetMode="External"/><Relationship Id="rId19" Type="http://schemas.openxmlformats.org/officeDocument/2006/relationships/hyperlink" Target="https://www.tenor-conference.org/proceedings/2023/11-TENOR_BOSTON_2023_paper_9804Shapiro.pdf" TargetMode="External"/><Relationship Id="rId31" Type="http://schemas.openxmlformats.org/officeDocument/2006/relationships/hyperlink" Target="https://ilanashapiro.github.io/files/smtcomp2026_z3.pdf" TargetMode="External"/><Relationship Id="rId44" Type="http://schemas.openxmlformats.org/officeDocument/2006/relationships/hyperlink" Target="https://github.com/rkthomps/ProCo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ilana-shapiro-157447170/" TargetMode="External"/><Relationship Id="rId14" Type="http://schemas.openxmlformats.org/officeDocument/2006/relationships/hyperlink" Target="https://docs.google.com/presentation/d/1Uun3pFt0PpUNnBI8jjnfFnyF_RAoo_uFHG9wwSBHFP0/edit?usp=sharing" TargetMode="External"/><Relationship Id="rId22" Type="http://schemas.openxmlformats.org/officeDocument/2006/relationships/hyperlink" Target="https://doi.org/10.5281/zenodo.6860879" TargetMode="External"/><Relationship Id="rId27" Type="http://schemas.openxmlformats.org/officeDocument/2006/relationships/hyperlink" Target="https://github.com/ilanashapiro/MusAssist" TargetMode="External"/><Relationship Id="rId30" Type="http://schemas.openxmlformats.org/officeDocument/2006/relationships/hyperlink" Target="https://www.youtube.com/playlist?list=PLPwyBV1x-R8ZPdgk8EtO-Gh8l6Li0SH0j" TargetMode="External"/><Relationship Id="rId35" Type="http://schemas.openxmlformats.org/officeDocument/2006/relationships/hyperlink" Target="https://ilanashapiro.github.io/files/gbs_paper.pdf" TargetMode="External"/><Relationship Id="rId43" Type="http://schemas.openxmlformats.org/officeDocument/2006/relationships/hyperlink" Target="https://ilanashapiro.github.io/files/procon.pdf" TargetMode="External"/><Relationship Id="rId8" Type="http://schemas.openxmlformats.org/officeDocument/2006/relationships/hyperlink" Target="mailto:ilshapiro@ucsd.edu" TargetMode="External"/><Relationship Id="rId3" Type="http://schemas.openxmlformats.org/officeDocument/2006/relationships/styles" Target="styles.xml"/><Relationship Id="rId12" Type="http://schemas.openxmlformats.org/officeDocument/2006/relationships/hyperlink" Target="https://ilanashapiro.github.io/files/parallel_z3.pdf" TargetMode="External"/><Relationship Id="rId17" Type="http://schemas.openxmlformats.org/officeDocument/2006/relationships/hyperlink" Target="https://docs.google.com/presentation/d/16hWNSMnztE_oKnXoRR_6XZm5xT8-Ewi_4FO_J33ekZE/edit?usp=sharing" TargetMode="External"/><Relationship Id="rId25" Type="http://schemas.openxmlformats.org/officeDocument/2006/relationships/hyperlink" Target="https://github.com/ilanashapiro/Markov-Model-Music-Generation" TargetMode="External"/><Relationship Id="rId33" Type="http://schemas.openxmlformats.org/officeDocument/2006/relationships/hyperlink" Target="https://docs.google.com/presentation/d/1Uun3pFt0PpUNnBI8jjnfFnyF_RAoo_uFHG9wwSBHFP0/edit?usp=sharing" TargetMode="External"/><Relationship Id="rId38" Type="http://schemas.openxmlformats.org/officeDocument/2006/relationships/hyperlink" Target="https://ilanashapiro.github.io/files/tfd.pdf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github.com/ilanashapiro/MusAssist" TargetMode="External"/><Relationship Id="rId41" Type="http://schemas.openxmlformats.org/officeDocument/2006/relationships/hyperlink" Target="https://github.com/ilanashapiro/pgen-rs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ilanashapiro/Library/Containers/com.microsoft.Word/Data/Library/Application%20Support/Microsoft/Office/16.0/DTS/Search/%7b944481ED-B3A2-6441-A687-56424932B1B8%7dtf10378272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22FCB91-7B15-D847-B57E-03708D5EB2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{944481ED-B3A2-6441-A687-56424932B1B8}tf10378272_win32.dotx</Template>
  <TotalTime>0</TotalTime>
  <Pages>4</Pages>
  <Words>2064</Words>
  <Characters>11769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2026-06-07T21:55:00Z</dcterms:created>
  <dcterms:modified xsi:type="dcterms:W3CDTF">2026-06-07T21:56:00Z</dcterms:modified>
</cp:coreProperties>
</file>